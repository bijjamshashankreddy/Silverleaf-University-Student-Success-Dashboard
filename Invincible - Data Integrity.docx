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3C96" w14:textId="77777777" w:rsidR="002C79E6" w:rsidRPr="00011C1A" w:rsidRDefault="002C79E6" w:rsidP="002C79E6">
      <w:pPr>
        <w:rPr>
          <w:rFonts w:ascii="Times New Roman" w:hAnsi="Times New Roman" w:cs="Times New Roman"/>
          <w:sz w:val="24"/>
        </w:rPr>
      </w:pPr>
    </w:p>
    <w:p w14:paraId="18F838FC" w14:textId="77777777" w:rsidR="002C79E6" w:rsidRPr="00011C1A" w:rsidRDefault="002C79E6" w:rsidP="002C79E6">
      <w:pPr>
        <w:rPr>
          <w:rFonts w:ascii="Times New Roman" w:hAnsi="Times New Roman" w:cs="Times New Roman"/>
          <w:sz w:val="24"/>
        </w:rPr>
      </w:pPr>
    </w:p>
    <w:p w14:paraId="05AEE402" w14:textId="77777777" w:rsidR="002C79E6" w:rsidRPr="00011C1A" w:rsidRDefault="002C79E6" w:rsidP="002C79E6">
      <w:pPr>
        <w:rPr>
          <w:rFonts w:ascii="Times New Roman" w:hAnsi="Times New Roman" w:cs="Times New Roman"/>
          <w:sz w:val="24"/>
        </w:rPr>
      </w:pPr>
    </w:p>
    <w:p w14:paraId="09BDAF7F" w14:textId="63988961" w:rsidR="6A36C4BF" w:rsidRPr="00011C1A" w:rsidRDefault="000A4900" w:rsidP="00F357F0">
      <w:pPr>
        <w:pStyle w:val="Title"/>
        <w:rPr>
          <w:rFonts w:ascii="Times New Roman" w:hAnsi="Times New Roman" w:cs="Times New Roman"/>
          <w:sz w:val="24"/>
        </w:rPr>
      </w:pPr>
      <w:r w:rsidRPr="000A4900">
        <w:rPr>
          <w:rFonts w:ascii="Times New Roman" w:eastAsia="Calibri" w:hAnsi="Times New Roman" w:cs="Times New Roman"/>
          <w:bCs/>
          <w:sz w:val="24"/>
        </w:rPr>
        <w:t>2.3 | Verifying data integrity</w:t>
      </w:r>
    </w:p>
    <w:p w14:paraId="4D024BEA" w14:textId="4C06A26D" w:rsidR="201D26C8" w:rsidRPr="00011C1A" w:rsidRDefault="00490B1D" w:rsidP="002C79E6">
      <w:pPr>
        <w:pStyle w:val="Subtitle"/>
        <w:rPr>
          <w:rFonts w:ascii="Times New Roman" w:hAnsi="Times New Roman" w:cs="Times New Roman"/>
          <w:sz w:val="24"/>
          <w:szCs w:val="24"/>
          <w:u w:val="single"/>
        </w:rPr>
      </w:pPr>
      <w:r w:rsidRPr="00011C1A">
        <w:rPr>
          <w:rFonts w:ascii="Times New Roman" w:hAnsi="Times New Roman" w:cs="Times New Roman"/>
          <w:bCs/>
          <w:sz w:val="24"/>
          <w:szCs w:val="24"/>
          <w:u w:val="single"/>
        </w:rPr>
        <w:t xml:space="preserve">Team Invincible </w:t>
      </w:r>
    </w:p>
    <w:p w14:paraId="44A23D9B" w14:textId="372223E4"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 xml:space="preserve">Shashank Reddy Bijjam, </w:t>
      </w:r>
    </w:p>
    <w:p w14:paraId="3E834701" w14:textId="77777777"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Sushanth Bolisetti</w:t>
      </w:r>
    </w:p>
    <w:p w14:paraId="03190C8B" w14:textId="4F6FF266"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Sharan Botta</w:t>
      </w:r>
    </w:p>
    <w:p w14:paraId="785031D0" w14:textId="77777777"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 xml:space="preserve">Abhaya Suraj Chitti </w:t>
      </w:r>
    </w:p>
    <w:p w14:paraId="6339A484" w14:textId="7E6355F9"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Roshan Singu</w:t>
      </w:r>
    </w:p>
    <w:p w14:paraId="149A5211" w14:textId="77777777" w:rsidR="0032521E" w:rsidRPr="00011C1A" w:rsidRDefault="0032521E" w:rsidP="002C79E6">
      <w:pPr>
        <w:pStyle w:val="Subtitle"/>
        <w:rPr>
          <w:rFonts w:ascii="Times New Roman" w:hAnsi="Times New Roman" w:cs="Times New Roman"/>
          <w:sz w:val="24"/>
          <w:szCs w:val="24"/>
        </w:rPr>
      </w:pPr>
    </w:p>
    <w:p w14:paraId="36EA4B15" w14:textId="647C6E24" w:rsidR="002C79E6"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 xml:space="preserve">School for Professional Studies, </w:t>
      </w:r>
    </w:p>
    <w:p w14:paraId="5F29805A" w14:textId="1957D571" w:rsidR="0032521E" w:rsidRPr="00011C1A" w:rsidRDefault="0032521E" w:rsidP="0032521E">
      <w:pPr>
        <w:ind w:firstLine="0"/>
        <w:jc w:val="center"/>
        <w:rPr>
          <w:rFonts w:ascii="Times New Roman" w:hAnsi="Times New Roman" w:cs="Times New Roman"/>
          <w:sz w:val="24"/>
        </w:rPr>
      </w:pPr>
      <w:r w:rsidRPr="00011C1A">
        <w:rPr>
          <w:rFonts w:ascii="Times New Roman" w:hAnsi="Times New Roman" w:cs="Times New Roman"/>
          <w:sz w:val="24"/>
        </w:rPr>
        <w:t>Saint Louis University</w:t>
      </w:r>
    </w:p>
    <w:p w14:paraId="3AE05943" w14:textId="5FC9E0F6" w:rsidR="0032521E"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sz w:val="24"/>
          <w:szCs w:val="24"/>
        </w:rPr>
        <w:t>IS – 5960 – 02:</w:t>
      </w:r>
      <w:r w:rsidR="002C79E6" w:rsidRPr="00011C1A">
        <w:rPr>
          <w:rFonts w:ascii="Times New Roman" w:hAnsi="Times New Roman" w:cs="Times New Roman"/>
          <w:sz w:val="24"/>
          <w:szCs w:val="24"/>
        </w:rPr>
        <w:t xml:space="preserve"> </w:t>
      </w:r>
      <w:r w:rsidRPr="00011C1A">
        <w:rPr>
          <w:rFonts w:ascii="Times New Roman" w:hAnsi="Times New Roman" w:cs="Times New Roman"/>
          <w:sz w:val="24"/>
          <w:szCs w:val="24"/>
        </w:rPr>
        <w:t>Masters Research Project (Fall 2025)</w:t>
      </w:r>
    </w:p>
    <w:p w14:paraId="585C3E76" w14:textId="674233C5" w:rsidR="002C79E6" w:rsidRPr="00011C1A" w:rsidRDefault="0032521E" w:rsidP="002C79E6">
      <w:pPr>
        <w:pStyle w:val="Subtitle"/>
        <w:rPr>
          <w:rFonts w:ascii="Times New Roman" w:hAnsi="Times New Roman" w:cs="Times New Roman"/>
          <w:sz w:val="24"/>
          <w:szCs w:val="24"/>
        </w:rPr>
      </w:pPr>
      <w:r w:rsidRPr="00011C1A">
        <w:rPr>
          <w:rFonts w:ascii="Times New Roman" w:hAnsi="Times New Roman" w:cs="Times New Roman"/>
          <w:b/>
          <w:bCs/>
          <w:sz w:val="24"/>
          <w:szCs w:val="24"/>
        </w:rPr>
        <w:t>Prof. Maria Weber</w:t>
      </w:r>
    </w:p>
    <w:p w14:paraId="65D5099C" w14:textId="450205AD" w:rsidR="201D26C8" w:rsidRPr="00011C1A" w:rsidRDefault="000A4900" w:rsidP="000A4900">
      <w:pPr>
        <w:pStyle w:val="Subtitle"/>
        <w:rPr>
          <w:rFonts w:ascii="Times New Roman" w:hAnsi="Times New Roman" w:cs="Times New Roman"/>
          <w:sz w:val="24"/>
          <w:szCs w:val="24"/>
        </w:rPr>
      </w:pPr>
      <w:r>
        <w:rPr>
          <w:rFonts w:ascii="Times New Roman" w:hAnsi="Times New Roman" w:cs="Times New Roman"/>
          <w:sz w:val="24"/>
          <w:szCs w:val="24"/>
        </w:rPr>
        <w:t>October 21</w:t>
      </w:r>
      <w:r w:rsidR="0032521E" w:rsidRPr="00011C1A">
        <w:rPr>
          <w:rFonts w:ascii="Times New Roman" w:hAnsi="Times New Roman" w:cs="Times New Roman"/>
          <w:sz w:val="24"/>
          <w:szCs w:val="24"/>
        </w:rPr>
        <w:t>, 2025</w:t>
      </w:r>
    </w:p>
    <w:p w14:paraId="38DE9038" w14:textId="77777777" w:rsidR="201D26C8" w:rsidRPr="00011C1A" w:rsidRDefault="201D26C8" w:rsidP="014CA2B6">
      <w:pPr>
        <w:pStyle w:val="Title2"/>
        <w:rPr>
          <w:rFonts w:ascii="Times New Roman" w:eastAsia="Calibri" w:hAnsi="Times New Roman" w:cs="Times New Roman"/>
          <w:sz w:val="24"/>
        </w:rPr>
      </w:pPr>
    </w:p>
    <w:p w14:paraId="4D4F996C" w14:textId="77777777" w:rsidR="201D26C8" w:rsidRPr="00011C1A" w:rsidRDefault="201D26C8" w:rsidP="014CA2B6">
      <w:pPr>
        <w:pStyle w:val="Title2"/>
        <w:rPr>
          <w:rFonts w:ascii="Times New Roman" w:eastAsia="Calibri" w:hAnsi="Times New Roman" w:cs="Times New Roman"/>
          <w:sz w:val="24"/>
        </w:rPr>
      </w:pPr>
    </w:p>
    <w:p w14:paraId="01BD9F5A" w14:textId="77777777" w:rsidR="201D26C8" w:rsidRPr="00011C1A" w:rsidRDefault="201D26C8" w:rsidP="014CA2B6">
      <w:pPr>
        <w:pStyle w:val="Title2"/>
        <w:rPr>
          <w:rFonts w:ascii="Times New Roman" w:eastAsia="Calibri" w:hAnsi="Times New Roman" w:cs="Times New Roman"/>
          <w:sz w:val="24"/>
        </w:rPr>
      </w:pPr>
    </w:p>
    <w:p w14:paraId="6296EE60" w14:textId="77777777" w:rsidR="201D26C8" w:rsidRPr="00011C1A" w:rsidRDefault="201D26C8" w:rsidP="014CA2B6">
      <w:pPr>
        <w:pStyle w:val="Title2"/>
        <w:rPr>
          <w:rFonts w:ascii="Times New Roman" w:eastAsia="Calibri" w:hAnsi="Times New Roman" w:cs="Times New Roman"/>
          <w:sz w:val="24"/>
        </w:rPr>
      </w:pPr>
    </w:p>
    <w:p w14:paraId="6CDDAF77" w14:textId="0FCEC943" w:rsidR="67AE9998" w:rsidRPr="00011C1A" w:rsidRDefault="67AE9998" w:rsidP="0032521E">
      <w:pPr>
        <w:ind w:firstLine="0"/>
        <w:rPr>
          <w:rFonts w:ascii="Times New Roman" w:eastAsia="Calibri" w:hAnsi="Times New Roman" w:cs="Times New Roman"/>
          <w:sz w:val="24"/>
        </w:rPr>
      </w:pPr>
    </w:p>
    <w:p w14:paraId="7EB70294" w14:textId="77777777" w:rsidR="00F357F0" w:rsidRPr="00011C1A" w:rsidRDefault="00F357F0" w:rsidP="00052278">
      <w:pPr>
        <w:spacing w:line="240" w:lineRule="auto"/>
        <w:ind w:left="360" w:firstLine="0"/>
        <w:jc w:val="center"/>
        <w:rPr>
          <w:rFonts w:ascii="Times New Roman" w:eastAsia="Calibri" w:hAnsi="Times New Roman" w:cs="Times New Roman"/>
          <w:b/>
          <w:bCs/>
          <w:sz w:val="24"/>
          <w:u w:val="single"/>
        </w:rPr>
      </w:pPr>
    </w:p>
    <w:p w14:paraId="47DD6653" w14:textId="77777777" w:rsidR="00F357F0" w:rsidRPr="00011C1A" w:rsidRDefault="00F357F0" w:rsidP="00052278">
      <w:pPr>
        <w:spacing w:line="240" w:lineRule="auto"/>
        <w:ind w:left="360" w:firstLine="0"/>
        <w:jc w:val="center"/>
        <w:rPr>
          <w:rFonts w:ascii="Times New Roman" w:eastAsia="Calibri" w:hAnsi="Times New Roman" w:cs="Times New Roman"/>
          <w:b/>
          <w:bCs/>
          <w:sz w:val="24"/>
          <w:u w:val="single"/>
        </w:rPr>
      </w:pPr>
    </w:p>
    <w:p w14:paraId="0479E5AF" w14:textId="77777777" w:rsidR="000A4900" w:rsidRDefault="000A4900" w:rsidP="0044114E">
      <w:pPr>
        <w:ind w:firstLine="0"/>
        <w:jc w:val="center"/>
        <w:rPr>
          <w:rFonts w:ascii="Times New Roman" w:hAnsi="Times New Roman" w:cs="Times New Roman"/>
          <w:b/>
          <w:bCs/>
          <w:sz w:val="24"/>
        </w:rPr>
      </w:pPr>
    </w:p>
    <w:p w14:paraId="7C41C788" w14:textId="029097EF" w:rsidR="000A4900" w:rsidRDefault="000A4900" w:rsidP="000A4900">
      <w:pPr>
        <w:pStyle w:val="Bibliography"/>
        <w:jc w:val="center"/>
        <w:rPr>
          <w:rFonts w:ascii="Times New Roman" w:hAnsi="Times New Roman" w:cs="Times New Roman"/>
          <w:b/>
          <w:bCs/>
          <w:sz w:val="24"/>
        </w:rPr>
      </w:pPr>
      <w:r w:rsidRPr="000A4900">
        <w:rPr>
          <w:rFonts w:ascii="Times New Roman" w:hAnsi="Times New Roman" w:cs="Times New Roman"/>
          <w:b/>
          <w:bCs/>
          <w:sz w:val="24"/>
        </w:rPr>
        <w:lastRenderedPageBreak/>
        <w:t>AI-Enhanced Master’s Program Transformation – Student Success Dashboard</w:t>
      </w:r>
    </w:p>
    <w:p w14:paraId="06655196" w14:textId="229AD700" w:rsidR="008B0D3A" w:rsidRPr="008B0D3A" w:rsidRDefault="008B0D3A" w:rsidP="008B0D3A">
      <w:pPr>
        <w:ind w:firstLine="0"/>
        <w:rPr>
          <w:rFonts w:ascii="Times New Roman" w:hAnsi="Times New Roman" w:cs="Times New Roman"/>
          <w:b/>
          <w:bCs/>
          <w:sz w:val="24"/>
          <w:u w:val="single"/>
        </w:rPr>
      </w:pPr>
      <w:r w:rsidRPr="008B0D3A">
        <w:rPr>
          <w:rFonts w:ascii="Times New Roman" w:hAnsi="Times New Roman" w:cs="Times New Roman"/>
          <w:b/>
          <w:bCs/>
          <w:sz w:val="24"/>
          <w:u w:val="single"/>
        </w:rPr>
        <w:t>Data Collection Plan</w:t>
      </w:r>
    </w:p>
    <w:p w14:paraId="77F7A4C8"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Project Summary</w:t>
      </w:r>
    </w:p>
    <w:p w14:paraId="72797CD2" w14:textId="77777777" w:rsidR="008B0D3A" w:rsidRPr="008B0D3A" w:rsidRDefault="008B0D3A" w:rsidP="008B0D3A">
      <w:pPr>
        <w:jc w:val="both"/>
        <w:rPr>
          <w:rFonts w:ascii="Times New Roman" w:hAnsi="Times New Roman" w:cs="Times New Roman"/>
          <w:sz w:val="24"/>
        </w:rPr>
      </w:pPr>
      <w:r w:rsidRPr="008B0D3A">
        <w:rPr>
          <w:rFonts w:ascii="Times New Roman" w:hAnsi="Times New Roman" w:cs="Times New Roman"/>
          <w:sz w:val="24"/>
        </w:rPr>
        <w:t>Our project, Student Success Dashboard, aims to help students track their academic performance and receive AI-powered insights to support learning and engagement. The system collects data on study habits, attendance, exam scores, and motivation to identify trends and offer personalized feedback. This tool is designed to improve self-awareness among students and promote early academic intervention.</w:t>
      </w:r>
    </w:p>
    <w:p w14:paraId="39B68158"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Goals and Objectives</w:t>
      </w:r>
    </w:p>
    <w:p w14:paraId="298CECF4" w14:textId="4F5278EF" w:rsidR="008B0D3A" w:rsidRPr="008B0D3A" w:rsidRDefault="008B0D3A" w:rsidP="008B0D3A">
      <w:pPr>
        <w:jc w:val="both"/>
        <w:rPr>
          <w:rFonts w:ascii="Times New Roman" w:hAnsi="Times New Roman" w:cs="Times New Roman"/>
          <w:sz w:val="24"/>
        </w:rPr>
      </w:pPr>
      <w:r w:rsidRPr="008B0D3A">
        <w:rPr>
          <w:rFonts w:ascii="Times New Roman" w:hAnsi="Times New Roman" w:cs="Times New Roman"/>
          <w:sz w:val="24"/>
        </w:rPr>
        <w:t>The main goal is to create a smart dashboard that provides real-time visuals of student performance.</w:t>
      </w:r>
      <w:r>
        <w:rPr>
          <w:rFonts w:ascii="Times New Roman" w:hAnsi="Times New Roman" w:cs="Times New Roman"/>
          <w:sz w:val="24"/>
        </w:rPr>
        <w:t xml:space="preserve"> </w:t>
      </w:r>
      <w:r w:rsidRPr="008B0D3A">
        <w:rPr>
          <w:rFonts w:ascii="Times New Roman" w:hAnsi="Times New Roman" w:cs="Times New Roman"/>
          <w:sz w:val="24"/>
        </w:rPr>
        <w:t>We also aim to integrate an AI recommendation feature that gives short insights such as “Keep up the good work” or “You may need to improve your attendance.”</w:t>
      </w:r>
      <w:r>
        <w:rPr>
          <w:rFonts w:ascii="Times New Roman" w:hAnsi="Times New Roman" w:cs="Times New Roman"/>
          <w:sz w:val="24"/>
        </w:rPr>
        <w:t xml:space="preserve"> </w:t>
      </w:r>
      <w:r w:rsidRPr="008B0D3A">
        <w:rPr>
          <w:rFonts w:ascii="Times New Roman" w:hAnsi="Times New Roman" w:cs="Times New Roman"/>
          <w:sz w:val="24"/>
        </w:rPr>
        <w:t>The system will help students understand their progress, improve engagement, and support academic success.</w:t>
      </w:r>
    </w:p>
    <w:p w14:paraId="1E6B1A45"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Research Questions / System Objectives</w:t>
      </w:r>
    </w:p>
    <w:p w14:paraId="0DDB8370" w14:textId="77777777" w:rsidR="008B0D3A" w:rsidRPr="008B0D3A" w:rsidRDefault="008B0D3A" w:rsidP="008B0D3A">
      <w:pPr>
        <w:numPr>
          <w:ilvl w:val="0"/>
          <w:numId w:val="49"/>
        </w:numPr>
        <w:jc w:val="both"/>
        <w:rPr>
          <w:rFonts w:ascii="Times New Roman" w:hAnsi="Times New Roman" w:cs="Times New Roman"/>
          <w:sz w:val="24"/>
        </w:rPr>
      </w:pPr>
      <w:r w:rsidRPr="008B0D3A">
        <w:rPr>
          <w:rFonts w:ascii="Times New Roman" w:hAnsi="Times New Roman" w:cs="Times New Roman"/>
          <w:sz w:val="24"/>
        </w:rPr>
        <w:t>How can student data be used to predict performance and risk levels?</w:t>
      </w:r>
    </w:p>
    <w:p w14:paraId="394E2645" w14:textId="77777777" w:rsidR="008B0D3A" w:rsidRPr="008B0D3A" w:rsidRDefault="008B0D3A" w:rsidP="008B0D3A">
      <w:pPr>
        <w:numPr>
          <w:ilvl w:val="0"/>
          <w:numId w:val="49"/>
        </w:numPr>
        <w:jc w:val="both"/>
        <w:rPr>
          <w:rFonts w:ascii="Times New Roman" w:hAnsi="Times New Roman" w:cs="Times New Roman"/>
          <w:sz w:val="24"/>
        </w:rPr>
      </w:pPr>
      <w:r w:rsidRPr="008B0D3A">
        <w:rPr>
          <w:rFonts w:ascii="Times New Roman" w:hAnsi="Times New Roman" w:cs="Times New Roman"/>
          <w:sz w:val="24"/>
        </w:rPr>
        <w:t>What metrics (attendance, study hours, motivation) impact student grades the most?</w:t>
      </w:r>
    </w:p>
    <w:p w14:paraId="061F02F5" w14:textId="675FA5D1" w:rsidR="008B0D3A" w:rsidRPr="008B0D3A" w:rsidRDefault="008B0D3A" w:rsidP="008B0D3A">
      <w:pPr>
        <w:numPr>
          <w:ilvl w:val="0"/>
          <w:numId w:val="49"/>
        </w:numPr>
        <w:jc w:val="both"/>
        <w:rPr>
          <w:rFonts w:ascii="Times New Roman" w:hAnsi="Times New Roman" w:cs="Times New Roman"/>
          <w:sz w:val="24"/>
        </w:rPr>
      </w:pPr>
      <w:r w:rsidRPr="008B0D3A">
        <w:rPr>
          <w:rFonts w:ascii="Times New Roman" w:hAnsi="Times New Roman" w:cs="Times New Roman"/>
          <w:sz w:val="24"/>
        </w:rPr>
        <w:t>How can AI-generated insights improve student self-management and academic</w:t>
      </w:r>
      <w:r>
        <w:rPr>
          <w:rFonts w:ascii="Times New Roman" w:hAnsi="Times New Roman" w:cs="Times New Roman"/>
          <w:sz w:val="24"/>
        </w:rPr>
        <w:t xml:space="preserve"> </w:t>
      </w:r>
      <w:r w:rsidRPr="008B0D3A">
        <w:rPr>
          <w:rFonts w:ascii="Times New Roman" w:hAnsi="Times New Roman" w:cs="Times New Roman"/>
          <w:sz w:val="24"/>
        </w:rPr>
        <w:t>outcomes?</w:t>
      </w:r>
    </w:p>
    <w:p w14:paraId="6EC114F8"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Type of Data Needed</w:t>
      </w:r>
    </w:p>
    <w:p w14:paraId="004E4F21" w14:textId="77777777" w:rsidR="008B0D3A" w:rsidRPr="008B0D3A" w:rsidRDefault="008B0D3A" w:rsidP="008B0D3A">
      <w:pPr>
        <w:ind w:firstLine="0"/>
        <w:jc w:val="both"/>
        <w:rPr>
          <w:rFonts w:ascii="Times New Roman" w:hAnsi="Times New Roman" w:cs="Times New Roman"/>
          <w:sz w:val="24"/>
        </w:rPr>
      </w:pPr>
      <w:r w:rsidRPr="008B0D3A">
        <w:rPr>
          <w:rFonts w:ascii="Times New Roman" w:hAnsi="Times New Roman" w:cs="Times New Roman"/>
          <w:sz w:val="24"/>
        </w:rPr>
        <w:t>We used structured quantitative data, including:</w:t>
      </w:r>
    </w:p>
    <w:p w14:paraId="573E6128" w14:textId="77777777" w:rsidR="008B0D3A" w:rsidRPr="008B0D3A" w:rsidRDefault="008B0D3A" w:rsidP="008B0D3A">
      <w:pPr>
        <w:numPr>
          <w:ilvl w:val="0"/>
          <w:numId w:val="50"/>
        </w:numPr>
        <w:jc w:val="both"/>
        <w:rPr>
          <w:rFonts w:ascii="Times New Roman" w:hAnsi="Times New Roman" w:cs="Times New Roman"/>
          <w:sz w:val="24"/>
        </w:rPr>
      </w:pPr>
      <w:r w:rsidRPr="008B0D3A">
        <w:rPr>
          <w:rFonts w:ascii="Times New Roman" w:hAnsi="Times New Roman" w:cs="Times New Roman"/>
          <w:sz w:val="24"/>
        </w:rPr>
        <w:t>Academic details (attendance, study hours, exam scores, final grades)</w:t>
      </w:r>
    </w:p>
    <w:p w14:paraId="0F220FE8" w14:textId="77777777" w:rsidR="008B0D3A" w:rsidRPr="008B0D3A" w:rsidRDefault="008B0D3A" w:rsidP="008B0D3A">
      <w:pPr>
        <w:numPr>
          <w:ilvl w:val="0"/>
          <w:numId w:val="50"/>
        </w:numPr>
        <w:jc w:val="both"/>
        <w:rPr>
          <w:rFonts w:ascii="Times New Roman" w:hAnsi="Times New Roman" w:cs="Times New Roman"/>
          <w:sz w:val="24"/>
        </w:rPr>
      </w:pPr>
      <w:r w:rsidRPr="008B0D3A">
        <w:rPr>
          <w:rFonts w:ascii="Times New Roman" w:hAnsi="Times New Roman" w:cs="Times New Roman"/>
          <w:sz w:val="24"/>
        </w:rPr>
        <w:t>Behavioral metrics (motivation, engagement, stress)</w:t>
      </w:r>
    </w:p>
    <w:p w14:paraId="28C8E703" w14:textId="77777777" w:rsidR="008B0D3A" w:rsidRPr="008B0D3A" w:rsidRDefault="008B0D3A" w:rsidP="008B0D3A">
      <w:pPr>
        <w:numPr>
          <w:ilvl w:val="0"/>
          <w:numId w:val="50"/>
        </w:numPr>
        <w:jc w:val="both"/>
        <w:rPr>
          <w:rFonts w:ascii="Times New Roman" w:hAnsi="Times New Roman" w:cs="Times New Roman"/>
          <w:sz w:val="24"/>
        </w:rPr>
      </w:pPr>
      <w:r w:rsidRPr="008B0D3A">
        <w:rPr>
          <w:rFonts w:ascii="Times New Roman" w:hAnsi="Times New Roman" w:cs="Times New Roman"/>
          <w:sz w:val="24"/>
        </w:rPr>
        <w:t>Course enrollment and feedback records</w:t>
      </w:r>
    </w:p>
    <w:p w14:paraId="3E532C9D" w14:textId="77777777" w:rsidR="008B0D3A" w:rsidRPr="008B0D3A" w:rsidRDefault="008B0D3A" w:rsidP="008B0D3A">
      <w:pPr>
        <w:numPr>
          <w:ilvl w:val="0"/>
          <w:numId w:val="50"/>
        </w:numPr>
        <w:jc w:val="both"/>
        <w:rPr>
          <w:rFonts w:ascii="Times New Roman" w:hAnsi="Times New Roman" w:cs="Times New Roman"/>
          <w:sz w:val="24"/>
        </w:rPr>
      </w:pPr>
      <w:r w:rsidRPr="008B0D3A">
        <w:rPr>
          <w:rFonts w:ascii="Times New Roman" w:hAnsi="Times New Roman" w:cs="Times New Roman"/>
          <w:sz w:val="24"/>
        </w:rPr>
        <w:lastRenderedPageBreak/>
        <w:t>AI-generated insight messages</w:t>
      </w:r>
    </w:p>
    <w:p w14:paraId="17E36AAA"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Data Sources</w:t>
      </w:r>
    </w:p>
    <w:p w14:paraId="0A7FB741" w14:textId="6B6FDF2B" w:rsidR="008B0D3A" w:rsidRPr="008B0D3A" w:rsidRDefault="006743EB" w:rsidP="006743EB">
      <w:pPr>
        <w:numPr>
          <w:ilvl w:val="0"/>
          <w:numId w:val="51"/>
        </w:numPr>
        <w:jc w:val="both"/>
        <w:rPr>
          <w:rFonts w:ascii="Times New Roman" w:hAnsi="Times New Roman" w:cs="Times New Roman"/>
          <w:sz w:val="24"/>
        </w:rPr>
      </w:pPr>
      <w:r w:rsidRPr="006743EB">
        <w:rPr>
          <w:rFonts w:ascii="Times New Roman" w:hAnsi="Times New Roman" w:cs="Times New Roman"/>
          <w:b/>
          <w:bCs/>
          <w:sz w:val="24"/>
        </w:rPr>
        <w:t xml:space="preserve">Primary Source: </w:t>
      </w:r>
      <w:r w:rsidRPr="006743EB">
        <w:rPr>
          <w:rFonts w:ascii="Times New Roman" w:hAnsi="Times New Roman" w:cs="Times New Roman"/>
          <w:sz w:val="24"/>
        </w:rPr>
        <w:t>Kaggle – Student Performance Dataset</w:t>
      </w:r>
      <w:r w:rsidRPr="006743EB">
        <w:rPr>
          <w:rFonts w:ascii="Times New Roman" w:hAnsi="Times New Roman" w:cs="Times New Roman"/>
          <w:sz w:val="24"/>
        </w:rPr>
        <w:t xml:space="preserve"> </w:t>
      </w:r>
      <w:r w:rsidRPr="006743EB">
        <w:rPr>
          <w:rFonts w:ascii="Times New Roman" w:hAnsi="Times New Roman" w:cs="Times New Roman"/>
          <w:sz w:val="24"/>
        </w:rPr>
        <w:t>(</w:t>
      </w:r>
      <w:hyperlink r:id="rId10" w:history="1">
        <w:r w:rsidRPr="006743EB">
          <w:rPr>
            <w:rStyle w:val="Hyperlink"/>
            <w:rFonts w:ascii="Times New Roman" w:hAnsi="Times New Roman" w:cs="Times New Roman"/>
            <w:sz w:val="24"/>
          </w:rPr>
          <w:t>https://www.kaggle.com/datasets/adilshamim8/</w:t>
        </w:r>
        <w:r w:rsidRPr="006743EB">
          <w:rPr>
            <w:rStyle w:val="Hyperlink"/>
            <w:rFonts w:ascii="Times New Roman" w:hAnsi="Times New Roman" w:cs="Times New Roman"/>
            <w:sz w:val="24"/>
          </w:rPr>
          <w:t>s</w:t>
        </w:r>
        <w:r w:rsidRPr="006743EB">
          <w:rPr>
            <w:rStyle w:val="Hyperlink"/>
            <w:rFonts w:ascii="Times New Roman" w:hAnsi="Times New Roman" w:cs="Times New Roman"/>
            <w:sz w:val="24"/>
          </w:rPr>
          <w:t>tudent-performance-and-learning-style</w:t>
        </w:r>
      </w:hyperlink>
      <w:r w:rsidRPr="006743EB">
        <w:rPr>
          <w:rFonts w:ascii="Times New Roman" w:hAnsi="Times New Roman" w:cs="Times New Roman"/>
          <w:sz w:val="24"/>
        </w:rPr>
        <w:t>),</w:t>
      </w:r>
      <w:r w:rsidRPr="006743EB">
        <w:rPr>
          <w:rFonts w:ascii="Times New Roman" w:hAnsi="Times New Roman" w:cs="Times New Roman"/>
          <w:sz w:val="24"/>
        </w:rPr>
        <w:t xml:space="preserve"> </w:t>
      </w:r>
      <w:r w:rsidRPr="006743EB">
        <w:rPr>
          <w:rFonts w:ascii="Times New Roman" w:hAnsi="Times New Roman" w:cs="Times New Roman"/>
          <w:sz w:val="24"/>
        </w:rPr>
        <w:t>which contains over 14,000 student records. It includes information about demographics,</w:t>
      </w:r>
      <w:r w:rsidRPr="006743EB">
        <w:rPr>
          <w:rFonts w:ascii="Times New Roman" w:hAnsi="Times New Roman" w:cs="Times New Roman"/>
          <w:sz w:val="24"/>
        </w:rPr>
        <w:t xml:space="preserve"> </w:t>
      </w:r>
      <w:r w:rsidRPr="006743EB">
        <w:rPr>
          <w:rFonts w:ascii="Times New Roman" w:hAnsi="Times New Roman" w:cs="Times New Roman"/>
          <w:sz w:val="24"/>
        </w:rPr>
        <w:t>engagement, and academic performance. For privacy and security, all data is anonymized.</w:t>
      </w:r>
    </w:p>
    <w:p w14:paraId="60A5F4A1" w14:textId="77777777" w:rsidR="008B0D3A" w:rsidRPr="008B0D3A" w:rsidRDefault="008B0D3A" w:rsidP="008B0D3A">
      <w:pPr>
        <w:numPr>
          <w:ilvl w:val="0"/>
          <w:numId w:val="51"/>
        </w:numPr>
        <w:jc w:val="both"/>
        <w:rPr>
          <w:rFonts w:ascii="Times New Roman" w:hAnsi="Times New Roman" w:cs="Times New Roman"/>
          <w:sz w:val="24"/>
        </w:rPr>
      </w:pPr>
      <w:r w:rsidRPr="008B0D3A">
        <w:rPr>
          <w:rFonts w:ascii="Times New Roman" w:hAnsi="Times New Roman" w:cs="Times New Roman"/>
          <w:b/>
          <w:bCs/>
          <w:sz w:val="24"/>
        </w:rPr>
        <w:t>Secondary Source (Simulated):</w:t>
      </w:r>
      <w:r w:rsidRPr="008B0D3A">
        <w:rPr>
          <w:rFonts w:ascii="Times New Roman" w:hAnsi="Times New Roman" w:cs="Times New Roman"/>
          <w:sz w:val="24"/>
        </w:rPr>
        <w:t xml:space="preserve"> Additional supporting tables (Student Profiles, Faculty Feedback, AI Insights, Engagement Logs, and Course Enrollments) were created using Python Faker and NumPy libraries.</w:t>
      </w:r>
    </w:p>
    <w:p w14:paraId="59A6B148"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Data Collection and Generation Method</w:t>
      </w:r>
    </w:p>
    <w:p w14:paraId="6AEC0D77" w14:textId="77777777" w:rsidR="008B0D3A" w:rsidRPr="008B0D3A" w:rsidRDefault="008B0D3A" w:rsidP="008B0D3A">
      <w:pPr>
        <w:ind w:firstLine="0"/>
        <w:jc w:val="both"/>
        <w:rPr>
          <w:rFonts w:ascii="Times New Roman" w:hAnsi="Times New Roman" w:cs="Times New Roman"/>
          <w:sz w:val="24"/>
        </w:rPr>
      </w:pPr>
      <w:r w:rsidRPr="008B0D3A">
        <w:rPr>
          <w:rFonts w:ascii="Times New Roman" w:hAnsi="Times New Roman" w:cs="Times New Roman"/>
          <w:sz w:val="24"/>
        </w:rPr>
        <w:t>We used Python to:</w:t>
      </w:r>
    </w:p>
    <w:p w14:paraId="7CCD8729" w14:textId="77777777" w:rsidR="008B0D3A" w:rsidRPr="008B0D3A" w:rsidRDefault="008B0D3A" w:rsidP="008B0D3A">
      <w:pPr>
        <w:numPr>
          <w:ilvl w:val="0"/>
          <w:numId w:val="52"/>
        </w:numPr>
        <w:jc w:val="both"/>
        <w:rPr>
          <w:rFonts w:ascii="Times New Roman" w:hAnsi="Times New Roman" w:cs="Times New Roman"/>
          <w:sz w:val="24"/>
        </w:rPr>
      </w:pPr>
      <w:r w:rsidRPr="008B0D3A">
        <w:rPr>
          <w:rFonts w:ascii="Times New Roman" w:hAnsi="Times New Roman" w:cs="Times New Roman"/>
          <w:sz w:val="24"/>
        </w:rPr>
        <w:t>Merge Kaggle’s real data with simulated tables.</w:t>
      </w:r>
    </w:p>
    <w:p w14:paraId="73C736B0" w14:textId="77777777" w:rsidR="008B0D3A" w:rsidRPr="008B0D3A" w:rsidRDefault="008B0D3A" w:rsidP="008B0D3A">
      <w:pPr>
        <w:numPr>
          <w:ilvl w:val="0"/>
          <w:numId w:val="52"/>
        </w:numPr>
        <w:jc w:val="both"/>
        <w:rPr>
          <w:rFonts w:ascii="Times New Roman" w:hAnsi="Times New Roman" w:cs="Times New Roman"/>
          <w:sz w:val="24"/>
        </w:rPr>
      </w:pPr>
      <w:r w:rsidRPr="008B0D3A">
        <w:rPr>
          <w:rFonts w:ascii="Times New Roman" w:hAnsi="Times New Roman" w:cs="Times New Roman"/>
          <w:sz w:val="24"/>
        </w:rPr>
        <w:t>Assign unique Student_IDs.</w:t>
      </w:r>
    </w:p>
    <w:p w14:paraId="3C89F573" w14:textId="77777777" w:rsidR="008B0D3A" w:rsidRPr="008B0D3A" w:rsidRDefault="008B0D3A" w:rsidP="008B0D3A">
      <w:pPr>
        <w:numPr>
          <w:ilvl w:val="0"/>
          <w:numId w:val="52"/>
        </w:numPr>
        <w:jc w:val="both"/>
        <w:rPr>
          <w:rFonts w:ascii="Times New Roman" w:hAnsi="Times New Roman" w:cs="Times New Roman"/>
          <w:sz w:val="24"/>
        </w:rPr>
      </w:pPr>
      <w:r w:rsidRPr="008B0D3A">
        <w:rPr>
          <w:rFonts w:ascii="Times New Roman" w:hAnsi="Times New Roman" w:cs="Times New Roman"/>
          <w:sz w:val="24"/>
        </w:rPr>
        <w:t>Generate realistic fields like names, emails, programs, course enrollments, and weekly engagement logs.</w:t>
      </w:r>
    </w:p>
    <w:p w14:paraId="139A0BD4" w14:textId="77777777" w:rsidR="008B0D3A" w:rsidRPr="008B0D3A" w:rsidRDefault="008B0D3A" w:rsidP="008B0D3A">
      <w:pPr>
        <w:numPr>
          <w:ilvl w:val="0"/>
          <w:numId w:val="52"/>
        </w:numPr>
        <w:jc w:val="both"/>
        <w:rPr>
          <w:rFonts w:ascii="Times New Roman" w:hAnsi="Times New Roman" w:cs="Times New Roman"/>
          <w:sz w:val="24"/>
        </w:rPr>
      </w:pPr>
      <w:r w:rsidRPr="008B0D3A">
        <w:rPr>
          <w:rFonts w:ascii="Times New Roman" w:hAnsi="Times New Roman" w:cs="Times New Roman"/>
          <w:sz w:val="24"/>
        </w:rPr>
        <w:t>Add AI-generated insight messages such as “Excellent progress!” or “Consider improving attendance.”</w:t>
      </w:r>
    </w:p>
    <w:p w14:paraId="17C48FB2" w14:textId="4CEDB8AD" w:rsidR="008B0D3A" w:rsidRPr="008B0D3A" w:rsidRDefault="008B0D3A" w:rsidP="008B0D3A">
      <w:pPr>
        <w:ind w:firstLine="0"/>
        <w:jc w:val="both"/>
        <w:rPr>
          <w:rFonts w:ascii="Times New Roman" w:hAnsi="Times New Roman" w:cs="Times New Roman"/>
          <w:sz w:val="24"/>
        </w:rPr>
      </w:pPr>
      <w:r w:rsidRPr="008B0D3A">
        <w:rPr>
          <w:rFonts w:ascii="Times New Roman" w:hAnsi="Times New Roman" w:cs="Times New Roman"/>
          <w:sz w:val="24"/>
        </w:rPr>
        <w:t xml:space="preserve">All synthetic data was generated between </w:t>
      </w:r>
      <w:r w:rsidR="006743EB" w:rsidRPr="006743EB">
        <w:rPr>
          <w:rFonts w:ascii="Times New Roman" w:hAnsi="Times New Roman" w:cs="Times New Roman" w:hint="eastAsia"/>
          <w:sz w:val="24"/>
        </w:rPr>
        <w:t>January 1, 2024</w:t>
      </w:r>
      <w:r w:rsidR="006743EB">
        <w:rPr>
          <w:rFonts w:ascii="Times New Roman" w:hAnsi="Times New Roman" w:cs="Times New Roman"/>
          <w:sz w:val="24"/>
        </w:rPr>
        <w:t>,</w:t>
      </w:r>
      <w:r w:rsidR="006743EB" w:rsidRPr="006743EB">
        <w:rPr>
          <w:rFonts w:ascii="Times New Roman" w:hAnsi="Times New Roman" w:cs="Times New Roman"/>
          <w:sz w:val="24"/>
        </w:rPr>
        <w:t xml:space="preserve"> and</w:t>
      </w:r>
      <w:r w:rsidR="006743EB" w:rsidRPr="006743EB">
        <w:rPr>
          <w:rFonts w:ascii="Times New Roman" w:hAnsi="Times New Roman" w:cs="Times New Roman" w:hint="eastAsia"/>
          <w:sz w:val="24"/>
        </w:rPr>
        <w:t xml:space="preserve"> October 20, 2025</w:t>
      </w:r>
      <w:r w:rsidRPr="008B0D3A">
        <w:rPr>
          <w:rFonts w:ascii="Times New Roman" w:hAnsi="Times New Roman" w:cs="Times New Roman"/>
          <w:sz w:val="24"/>
        </w:rPr>
        <w:t xml:space="preserve">, covering </w:t>
      </w:r>
      <w:r w:rsidR="006743EB">
        <w:rPr>
          <w:rFonts w:ascii="Times New Roman" w:hAnsi="Times New Roman" w:cs="Times New Roman"/>
          <w:sz w:val="24"/>
        </w:rPr>
        <w:t>four</w:t>
      </w:r>
      <w:r w:rsidRPr="008B0D3A">
        <w:rPr>
          <w:rFonts w:ascii="Times New Roman" w:hAnsi="Times New Roman" w:cs="Times New Roman"/>
          <w:sz w:val="24"/>
        </w:rPr>
        <w:t xml:space="preserve"> academic semester</w:t>
      </w:r>
      <w:r w:rsidR="006743EB">
        <w:rPr>
          <w:rFonts w:ascii="Times New Roman" w:hAnsi="Times New Roman" w:cs="Times New Roman"/>
          <w:sz w:val="24"/>
        </w:rPr>
        <w:t>s</w:t>
      </w:r>
      <w:r w:rsidRPr="008B0D3A">
        <w:rPr>
          <w:rFonts w:ascii="Times New Roman" w:hAnsi="Times New Roman" w:cs="Times New Roman"/>
          <w:sz w:val="24"/>
        </w:rPr>
        <w:t>.</w:t>
      </w:r>
    </w:p>
    <w:p w14:paraId="6AC964AC" w14:textId="07933AFE" w:rsidR="008B0D3A" w:rsidRPr="008B0D3A" w:rsidRDefault="008B0D3A" w:rsidP="008B0D3A">
      <w:pPr>
        <w:ind w:firstLine="0"/>
        <w:jc w:val="both"/>
        <w:rPr>
          <w:rFonts w:ascii="Times New Roman" w:hAnsi="Times New Roman" w:cs="Times New Roman"/>
          <w:sz w:val="24"/>
        </w:rPr>
      </w:pPr>
    </w:p>
    <w:p w14:paraId="4B27FF7D" w14:textId="4DE654AB" w:rsidR="008B0D3A" w:rsidRPr="008B0D3A" w:rsidRDefault="008B0D3A" w:rsidP="008B0D3A">
      <w:pPr>
        <w:ind w:firstLine="0"/>
        <w:jc w:val="both"/>
        <w:rPr>
          <w:rFonts w:ascii="Times New Roman" w:hAnsi="Times New Roman" w:cs="Times New Roman"/>
          <w:b/>
          <w:bCs/>
          <w:sz w:val="24"/>
          <w:u w:val="single"/>
        </w:rPr>
      </w:pPr>
      <w:r w:rsidRPr="008B0D3A">
        <w:rPr>
          <w:rFonts w:ascii="Times New Roman" w:hAnsi="Times New Roman" w:cs="Times New Roman"/>
          <w:b/>
          <w:bCs/>
          <w:sz w:val="24"/>
          <w:u w:val="single"/>
        </w:rPr>
        <w:t>Collected Dataset</w:t>
      </w:r>
    </w:p>
    <w:p w14:paraId="5881328E" w14:textId="77777777" w:rsidR="008B0D3A" w:rsidRP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Dataset Overview</w:t>
      </w:r>
    </w:p>
    <w:p w14:paraId="6F7D4ABF" w14:textId="77777777" w:rsidR="008B0D3A" w:rsidRPr="008B0D3A" w:rsidRDefault="008B0D3A" w:rsidP="008B0D3A">
      <w:pPr>
        <w:ind w:firstLine="0"/>
        <w:jc w:val="both"/>
        <w:rPr>
          <w:rFonts w:ascii="Times New Roman" w:hAnsi="Times New Roman" w:cs="Times New Roman"/>
          <w:sz w:val="24"/>
        </w:rPr>
      </w:pPr>
      <w:r w:rsidRPr="008B0D3A">
        <w:rPr>
          <w:rFonts w:ascii="Times New Roman" w:hAnsi="Times New Roman" w:cs="Times New Roman"/>
          <w:sz w:val="24"/>
        </w:rPr>
        <w:t>The final dataset combines Kaggle data (14,003 rows) with simulated extensions:</w:t>
      </w:r>
    </w:p>
    <w:p w14:paraId="34A9876F"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lastRenderedPageBreak/>
        <w:t>Student_Profile.csv – 14,003 records</w:t>
      </w:r>
    </w:p>
    <w:p w14:paraId="66BD8583"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t>Student_Performance.csv – 14,003 records</w:t>
      </w:r>
    </w:p>
    <w:p w14:paraId="0FB7EAC7"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t>Course_Enrollment.csv – 14,003 records</w:t>
      </w:r>
    </w:p>
    <w:p w14:paraId="1DB69542"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t>Faculty_Feedback.csv – 14,003 records</w:t>
      </w:r>
    </w:p>
    <w:p w14:paraId="0088CAF7"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t>AI_Insights.csv – 14,003 records</w:t>
      </w:r>
    </w:p>
    <w:p w14:paraId="1ADF0BDF" w14:textId="77777777" w:rsidR="008B0D3A" w:rsidRPr="008B0D3A" w:rsidRDefault="008B0D3A" w:rsidP="008B0D3A">
      <w:pPr>
        <w:numPr>
          <w:ilvl w:val="0"/>
          <w:numId w:val="53"/>
        </w:numPr>
        <w:jc w:val="both"/>
        <w:rPr>
          <w:rFonts w:ascii="Times New Roman" w:hAnsi="Times New Roman" w:cs="Times New Roman"/>
          <w:sz w:val="24"/>
        </w:rPr>
      </w:pPr>
      <w:r w:rsidRPr="008B0D3A">
        <w:rPr>
          <w:rFonts w:ascii="Times New Roman" w:hAnsi="Times New Roman" w:cs="Times New Roman"/>
          <w:sz w:val="24"/>
        </w:rPr>
        <w:t>Engagement_Log.csv – 14,003 records</w:t>
      </w:r>
    </w:p>
    <w:p w14:paraId="79D72EF2" w14:textId="670DAF67" w:rsidR="008B0D3A" w:rsidRPr="008B0D3A" w:rsidRDefault="008B0D3A" w:rsidP="008B0D3A">
      <w:pPr>
        <w:ind w:firstLine="0"/>
        <w:jc w:val="both"/>
        <w:rPr>
          <w:rFonts w:ascii="Times New Roman" w:hAnsi="Times New Roman" w:cs="Times New Roman"/>
          <w:sz w:val="24"/>
        </w:rPr>
      </w:pPr>
      <w:r w:rsidRPr="008B0D3A">
        <w:rPr>
          <w:rFonts w:ascii="Times New Roman" w:hAnsi="Times New Roman" w:cs="Times New Roman"/>
          <w:sz w:val="24"/>
        </w:rPr>
        <w:t xml:space="preserve">Each dataset is linked by </w:t>
      </w:r>
      <w:r w:rsidRPr="008B0D3A">
        <w:rPr>
          <w:rFonts w:ascii="Times New Roman" w:hAnsi="Times New Roman" w:cs="Times New Roman"/>
          <w:b/>
          <w:bCs/>
          <w:sz w:val="24"/>
        </w:rPr>
        <w:t>Student_ID</w:t>
      </w:r>
      <w:r w:rsidRPr="008B0D3A">
        <w:rPr>
          <w:rFonts w:ascii="Times New Roman" w:hAnsi="Times New Roman" w:cs="Times New Roman"/>
          <w:sz w:val="24"/>
        </w:rPr>
        <w:t>.</w:t>
      </w:r>
      <w:r w:rsidR="006743EB">
        <w:rPr>
          <w:rFonts w:ascii="Times New Roman" w:hAnsi="Times New Roman" w:cs="Times New Roman"/>
          <w:sz w:val="24"/>
        </w:rPr>
        <w:t xml:space="preserve"> </w:t>
      </w:r>
      <w:r w:rsidRPr="008B0D3A">
        <w:rPr>
          <w:rFonts w:ascii="Times New Roman" w:hAnsi="Times New Roman" w:cs="Times New Roman"/>
          <w:sz w:val="24"/>
        </w:rPr>
        <w:t>The structure allows both student-level analytics and dashboard visualizations.</w:t>
      </w:r>
    </w:p>
    <w:p w14:paraId="4F30E373" w14:textId="77777777" w:rsidR="008B0D3A" w:rsidRDefault="008B0D3A" w:rsidP="008B0D3A">
      <w:pPr>
        <w:ind w:firstLine="0"/>
        <w:jc w:val="both"/>
        <w:rPr>
          <w:rFonts w:ascii="Times New Roman" w:hAnsi="Times New Roman" w:cs="Times New Roman"/>
          <w:b/>
          <w:bCs/>
          <w:sz w:val="24"/>
        </w:rPr>
      </w:pPr>
      <w:r w:rsidRPr="008B0D3A">
        <w:rPr>
          <w:rFonts w:ascii="Times New Roman" w:hAnsi="Times New Roman" w:cs="Times New Roman"/>
          <w:b/>
          <w:bCs/>
          <w:sz w:val="24"/>
        </w:rPr>
        <w:t>Data Dictionary (Main Fields)</w:t>
      </w:r>
    </w:p>
    <w:tbl>
      <w:tblPr>
        <w:tblStyle w:val="TableGrid"/>
        <w:tblW w:w="0" w:type="auto"/>
        <w:tblLook w:val="04A0" w:firstRow="1" w:lastRow="0" w:firstColumn="1" w:lastColumn="0" w:noHBand="0" w:noVBand="1"/>
      </w:tblPr>
      <w:tblGrid>
        <w:gridCol w:w="1990"/>
        <w:gridCol w:w="896"/>
        <w:gridCol w:w="4249"/>
      </w:tblGrid>
      <w:tr w:rsidR="006743EB" w:rsidRPr="006743EB" w14:paraId="3DE7256A" w14:textId="77777777" w:rsidTr="006743EB">
        <w:tc>
          <w:tcPr>
            <w:tcW w:w="0" w:type="auto"/>
            <w:hideMark/>
          </w:tcPr>
          <w:p w14:paraId="144658FC" w14:textId="77777777" w:rsidR="006743EB" w:rsidRPr="006743EB" w:rsidRDefault="006743EB" w:rsidP="006743EB">
            <w:pPr>
              <w:spacing w:line="480" w:lineRule="auto"/>
              <w:ind w:firstLine="0"/>
              <w:jc w:val="both"/>
              <w:rPr>
                <w:rFonts w:ascii="Times New Roman" w:hAnsi="Times New Roman" w:cs="Times New Roman"/>
                <w:b/>
                <w:bCs/>
                <w:sz w:val="24"/>
              </w:rPr>
            </w:pPr>
            <w:r w:rsidRPr="006743EB">
              <w:rPr>
                <w:rFonts w:ascii="Times New Roman" w:hAnsi="Times New Roman" w:cs="Times New Roman"/>
                <w:b/>
                <w:bCs/>
                <w:sz w:val="24"/>
              </w:rPr>
              <w:t>Field Name</w:t>
            </w:r>
          </w:p>
        </w:tc>
        <w:tc>
          <w:tcPr>
            <w:tcW w:w="0" w:type="auto"/>
            <w:hideMark/>
          </w:tcPr>
          <w:p w14:paraId="69D07131" w14:textId="77777777" w:rsidR="006743EB" w:rsidRPr="006743EB" w:rsidRDefault="006743EB" w:rsidP="006743EB">
            <w:pPr>
              <w:spacing w:line="480" w:lineRule="auto"/>
              <w:ind w:firstLine="0"/>
              <w:jc w:val="both"/>
              <w:rPr>
                <w:rFonts w:ascii="Times New Roman" w:hAnsi="Times New Roman" w:cs="Times New Roman"/>
                <w:b/>
                <w:bCs/>
                <w:sz w:val="24"/>
              </w:rPr>
            </w:pPr>
            <w:r w:rsidRPr="006743EB">
              <w:rPr>
                <w:rFonts w:ascii="Times New Roman" w:hAnsi="Times New Roman" w:cs="Times New Roman"/>
                <w:b/>
                <w:bCs/>
                <w:sz w:val="24"/>
              </w:rPr>
              <w:t>Type</w:t>
            </w:r>
          </w:p>
        </w:tc>
        <w:tc>
          <w:tcPr>
            <w:tcW w:w="0" w:type="auto"/>
            <w:hideMark/>
          </w:tcPr>
          <w:p w14:paraId="7C936719" w14:textId="77777777" w:rsidR="006743EB" w:rsidRPr="006743EB" w:rsidRDefault="006743EB" w:rsidP="006743EB">
            <w:pPr>
              <w:spacing w:line="480" w:lineRule="auto"/>
              <w:ind w:firstLine="0"/>
              <w:jc w:val="both"/>
              <w:rPr>
                <w:rFonts w:ascii="Times New Roman" w:hAnsi="Times New Roman" w:cs="Times New Roman"/>
                <w:b/>
                <w:bCs/>
                <w:sz w:val="24"/>
              </w:rPr>
            </w:pPr>
            <w:r w:rsidRPr="006743EB">
              <w:rPr>
                <w:rFonts w:ascii="Times New Roman" w:hAnsi="Times New Roman" w:cs="Times New Roman"/>
                <w:b/>
                <w:bCs/>
                <w:sz w:val="24"/>
              </w:rPr>
              <w:t>Description</w:t>
            </w:r>
          </w:p>
        </w:tc>
      </w:tr>
      <w:tr w:rsidR="006743EB" w:rsidRPr="006743EB" w14:paraId="497324B7" w14:textId="77777777" w:rsidTr="006743EB">
        <w:tc>
          <w:tcPr>
            <w:tcW w:w="0" w:type="auto"/>
            <w:hideMark/>
          </w:tcPr>
          <w:p w14:paraId="67932CBF"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Student_ID</w:t>
            </w:r>
          </w:p>
        </w:tc>
        <w:tc>
          <w:tcPr>
            <w:tcW w:w="0" w:type="auto"/>
            <w:hideMark/>
          </w:tcPr>
          <w:p w14:paraId="1428820B"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71118DA0"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Unique student identifier</w:t>
            </w:r>
          </w:p>
        </w:tc>
      </w:tr>
      <w:tr w:rsidR="006743EB" w:rsidRPr="006743EB" w14:paraId="5903F565" w14:textId="77777777" w:rsidTr="006743EB">
        <w:tc>
          <w:tcPr>
            <w:tcW w:w="0" w:type="auto"/>
            <w:hideMark/>
          </w:tcPr>
          <w:p w14:paraId="61546868"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Name</w:t>
            </w:r>
          </w:p>
        </w:tc>
        <w:tc>
          <w:tcPr>
            <w:tcW w:w="0" w:type="auto"/>
            <w:hideMark/>
          </w:tcPr>
          <w:p w14:paraId="7E363525"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00A1C4B5"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Student full name</w:t>
            </w:r>
          </w:p>
        </w:tc>
      </w:tr>
      <w:tr w:rsidR="006743EB" w:rsidRPr="006743EB" w14:paraId="36F40251" w14:textId="77777777" w:rsidTr="006743EB">
        <w:tc>
          <w:tcPr>
            <w:tcW w:w="0" w:type="auto"/>
            <w:hideMark/>
          </w:tcPr>
          <w:p w14:paraId="07EA12E4"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Program</w:t>
            </w:r>
          </w:p>
        </w:tc>
        <w:tc>
          <w:tcPr>
            <w:tcW w:w="0" w:type="auto"/>
            <w:hideMark/>
          </w:tcPr>
          <w:p w14:paraId="39E362AF"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634DB3B5"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Student’s academic program</w:t>
            </w:r>
          </w:p>
        </w:tc>
      </w:tr>
      <w:tr w:rsidR="006743EB" w:rsidRPr="006743EB" w14:paraId="61394C5A" w14:textId="77777777" w:rsidTr="006743EB">
        <w:tc>
          <w:tcPr>
            <w:tcW w:w="0" w:type="auto"/>
            <w:hideMark/>
          </w:tcPr>
          <w:p w14:paraId="4A09B5EA"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StudyHours</w:t>
            </w:r>
          </w:p>
        </w:tc>
        <w:tc>
          <w:tcPr>
            <w:tcW w:w="0" w:type="auto"/>
            <w:hideMark/>
          </w:tcPr>
          <w:p w14:paraId="7194BFB3"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728B333B"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Weekly study hours</w:t>
            </w:r>
          </w:p>
        </w:tc>
      </w:tr>
      <w:tr w:rsidR="006743EB" w:rsidRPr="006743EB" w14:paraId="3522F0AF" w14:textId="77777777" w:rsidTr="006743EB">
        <w:tc>
          <w:tcPr>
            <w:tcW w:w="0" w:type="auto"/>
            <w:hideMark/>
          </w:tcPr>
          <w:p w14:paraId="6E330484"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Attendance</w:t>
            </w:r>
          </w:p>
        </w:tc>
        <w:tc>
          <w:tcPr>
            <w:tcW w:w="0" w:type="auto"/>
            <w:hideMark/>
          </w:tcPr>
          <w:p w14:paraId="36412467"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7C1E6559"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Class attendance percentage</w:t>
            </w:r>
          </w:p>
        </w:tc>
      </w:tr>
      <w:tr w:rsidR="006743EB" w:rsidRPr="006743EB" w14:paraId="488D9D68" w14:textId="77777777" w:rsidTr="006743EB">
        <w:tc>
          <w:tcPr>
            <w:tcW w:w="0" w:type="auto"/>
            <w:hideMark/>
          </w:tcPr>
          <w:p w14:paraId="18782C0A"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Motivation</w:t>
            </w:r>
          </w:p>
        </w:tc>
        <w:tc>
          <w:tcPr>
            <w:tcW w:w="0" w:type="auto"/>
            <w:hideMark/>
          </w:tcPr>
          <w:p w14:paraId="553E3387"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4E4BAF37"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Self-reported motivation score</w:t>
            </w:r>
          </w:p>
        </w:tc>
      </w:tr>
      <w:tr w:rsidR="006743EB" w:rsidRPr="006743EB" w14:paraId="2C866AD6" w14:textId="77777777" w:rsidTr="006743EB">
        <w:tc>
          <w:tcPr>
            <w:tcW w:w="0" w:type="auto"/>
            <w:hideMark/>
          </w:tcPr>
          <w:p w14:paraId="7BDC831B"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StressLevel</w:t>
            </w:r>
          </w:p>
        </w:tc>
        <w:tc>
          <w:tcPr>
            <w:tcW w:w="0" w:type="auto"/>
            <w:hideMark/>
          </w:tcPr>
          <w:p w14:paraId="559EAB54"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431F8D8E"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Self-reported stress score</w:t>
            </w:r>
          </w:p>
        </w:tc>
      </w:tr>
      <w:tr w:rsidR="006743EB" w:rsidRPr="006743EB" w14:paraId="701E3A7E" w14:textId="77777777" w:rsidTr="006743EB">
        <w:tc>
          <w:tcPr>
            <w:tcW w:w="0" w:type="auto"/>
            <w:hideMark/>
          </w:tcPr>
          <w:p w14:paraId="3BBD5CF3"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ExamScore</w:t>
            </w:r>
          </w:p>
        </w:tc>
        <w:tc>
          <w:tcPr>
            <w:tcW w:w="0" w:type="auto"/>
            <w:hideMark/>
          </w:tcPr>
          <w:p w14:paraId="6AA39B82"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2191C423"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Latest exam score</w:t>
            </w:r>
          </w:p>
        </w:tc>
      </w:tr>
      <w:tr w:rsidR="006743EB" w:rsidRPr="006743EB" w14:paraId="33799A97" w14:textId="77777777" w:rsidTr="006743EB">
        <w:tc>
          <w:tcPr>
            <w:tcW w:w="0" w:type="auto"/>
            <w:hideMark/>
          </w:tcPr>
          <w:p w14:paraId="52B6F46D"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FinalGrade</w:t>
            </w:r>
          </w:p>
        </w:tc>
        <w:tc>
          <w:tcPr>
            <w:tcW w:w="0" w:type="auto"/>
            <w:hideMark/>
          </w:tcPr>
          <w:p w14:paraId="4FCBCECA"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58C90960"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Letter grade (A–F)</w:t>
            </w:r>
          </w:p>
        </w:tc>
      </w:tr>
      <w:tr w:rsidR="006743EB" w:rsidRPr="006743EB" w14:paraId="5CAF249B" w14:textId="77777777" w:rsidTr="006743EB">
        <w:tc>
          <w:tcPr>
            <w:tcW w:w="0" w:type="auto"/>
            <w:hideMark/>
          </w:tcPr>
          <w:p w14:paraId="5B2C7037"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Feedback_Text</w:t>
            </w:r>
          </w:p>
        </w:tc>
        <w:tc>
          <w:tcPr>
            <w:tcW w:w="0" w:type="auto"/>
            <w:hideMark/>
          </w:tcPr>
          <w:p w14:paraId="52D9D442"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09B0BF7F"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Faculty feedback comments</w:t>
            </w:r>
          </w:p>
        </w:tc>
      </w:tr>
      <w:tr w:rsidR="006743EB" w:rsidRPr="006743EB" w14:paraId="2D00C565" w14:textId="77777777" w:rsidTr="006743EB">
        <w:tc>
          <w:tcPr>
            <w:tcW w:w="0" w:type="auto"/>
            <w:hideMark/>
          </w:tcPr>
          <w:p w14:paraId="461C345C"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Risk_Level</w:t>
            </w:r>
          </w:p>
        </w:tc>
        <w:tc>
          <w:tcPr>
            <w:tcW w:w="0" w:type="auto"/>
            <w:hideMark/>
          </w:tcPr>
          <w:p w14:paraId="43119666"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14C38CE4"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AI-generated performance risk level</w:t>
            </w:r>
          </w:p>
        </w:tc>
      </w:tr>
      <w:tr w:rsidR="006743EB" w:rsidRPr="006743EB" w14:paraId="3E9E4CFD" w14:textId="77777777" w:rsidTr="006743EB">
        <w:tc>
          <w:tcPr>
            <w:tcW w:w="0" w:type="auto"/>
            <w:hideMark/>
          </w:tcPr>
          <w:p w14:paraId="11A180DF"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Message</w:t>
            </w:r>
          </w:p>
        </w:tc>
        <w:tc>
          <w:tcPr>
            <w:tcW w:w="0" w:type="auto"/>
            <w:hideMark/>
          </w:tcPr>
          <w:p w14:paraId="7BD9A1EE"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String</w:t>
            </w:r>
          </w:p>
        </w:tc>
        <w:tc>
          <w:tcPr>
            <w:tcW w:w="0" w:type="auto"/>
            <w:hideMark/>
          </w:tcPr>
          <w:p w14:paraId="67262D22"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AI’s personalized recommendation</w:t>
            </w:r>
          </w:p>
        </w:tc>
      </w:tr>
      <w:tr w:rsidR="006743EB" w:rsidRPr="006743EB" w14:paraId="2584998F" w14:textId="77777777" w:rsidTr="006743EB">
        <w:tc>
          <w:tcPr>
            <w:tcW w:w="0" w:type="auto"/>
            <w:hideMark/>
          </w:tcPr>
          <w:p w14:paraId="59FC655E"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Week</w:t>
            </w:r>
          </w:p>
        </w:tc>
        <w:tc>
          <w:tcPr>
            <w:tcW w:w="0" w:type="auto"/>
            <w:hideMark/>
          </w:tcPr>
          <w:p w14:paraId="42C9B0B9"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4E8D806C"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Academic week number (1–16)</w:t>
            </w:r>
          </w:p>
        </w:tc>
      </w:tr>
      <w:tr w:rsidR="006743EB" w:rsidRPr="006743EB" w14:paraId="3ACAD143" w14:textId="77777777" w:rsidTr="006743EB">
        <w:tc>
          <w:tcPr>
            <w:tcW w:w="0" w:type="auto"/>
            <w:hideMark/>
          </w:tcPr>
          <w:p w14:paraId="6B03D31F"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lastRenderedPageBreak/>
              <w:t>Login_Count</w:t>
            </w:r>
          </w:p>
        </w:tc>
        <w:tc>
          <w:tcPr>
            <w:tcW w:w="0" w:type="auto"/>
            <w:hideMark/>
          </w:tcPr>
          <w:p w14:paraId="0CC733BE"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5118ADA7"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Weekly dashboard login frequency</w:t>
            </w:r>
          </w:p>
        </w:tc>
      </w:tr>
      <w:tr w:rsidR="006743EB" w:rsidRPr="006743EB" w14:paraId="06E3BFCE" w14:textId="77777777" w:rsidTr="006743EB">
        <w:tc>
          <w:tcPr>
            <w:tcW w:w="0" w:type="auto"/>
            <w:hideMark/>
          </w:tcPr>
          <w:p w14:paraId="11CAB8E8"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Dashboard_Clicks</w:t>
            </w:r>
          </w:p>
        </w:tc>
        <w:tc>
          <w:tcPr>
            <w:tcW w:w="0" w:type="auto"/>
            <w:hideMark/>
          </w:tcPr>
          <w:p w14:paraId="29244D49"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70B5BB6A" w14:textId="434FF28F"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 xml:space="preserve">Interactions on </w:t>
            </w:r>
            <w:r>
              <w:rPr>
                <w:rFonts w:ascii="Times New Roman" w:hAnsi="Times New Roman" w:cs="Times New Roman"/>
                <w:sz w:val="24"/>
              </w:rPr>
              <w:t xml:space="preserve">the </w:t>
            </w:r>
            <w:r w:rsidRPr="006743EB">
              <w:rPr>
                <w:rFonts w:ascii="Times New Roman" w:hAnsi="Times New Roman" w:cs="Times New Roman"/>
                <w:sz w:val="24"/>
              </w:rPr>
              <w:t>dashboard</w:t>
            </w:r>
          </w:p>
        </w:tc>
      </w:tr>
      <w:tr w:rsidR="006743EB" w:rsidRPr="006743EB" w14:paraId="5B49AD18" w14:textId="77777777" w:rsidTr="006743EB">
        <w:tc>
          <w:tcPr>
            <w:tcW w:w="0" w:type="auto"/>
            <w:hideMark/>
          </w:tcPr>
          <w:p w14:paraId="6A4203B2"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Time_Spent</w:t>
            </w:r>
          </w:p>
        </w:tc>
        <w:tc>
          <w:tcPr>
            <w:tcW w:w="0" w:type="auto"/>
            <w:hideMark/>
          </w:tcPr>
          <w:p w14:paraId="0194B6E8" w14:textId="77777777"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Integer</w:t>
            </w:r>
          </w:p>
        </w:tc>
        <w:tc>
          <w:tcPr>
            <w:tcW w:w="0" w:type="auto"/>
            <w:hideMark/>
          </w:tcPr>
          <w:p w14:paraId="4139A3B2" w14:textId="0A9AFBF6" w:rsidR="006743EB" w:rsidRPr="006743EB" w:rsidRDefault="006743EB" w:rsidP="006743EB">
            <w:pPr>
              <w:spacing w:line="480" w:lineRule="auto"/>
              <w:ind w:firstLine="0"/>
              <w:jc w:val="both"/>
              <w:rPr>
                <w:rFonts w:ascii="Times New Roman" w:hAnsi="Times New Roman" w:cs="Times New Roman"/>
                <w:sz w:val="24"/>
              </w:rPr>
            </w:pPr>
            <w:r w:rsidRPr="006743EB">
              <w:rPr>
                <w:rFonts w:ascii="Times New Roman" w:hAnsi="Times New Roman" w:cs="Times New Roman"/>
                <w:sz w:val="24"/>
              </w:rPr>
              <w:t xml:space="preserve">Time spent using </w:t>
            </w:r>
            <w:r>
              <w:rPr>
                <w:rFonts w:ascii="Times New Roman" w:hAnsi="Times New Roman" w:cs="Times New Roman"/>
                <w:sz w:val="24"/>
              </w:rPr>
              <w:t xml:space="preserve">the </w:t>
            </w:r>
            <w:r w:rsidRPr="006743EB">
              <w:rPr>
                <w:rFonts w:ascii="Times New Roman" w:hAnsi="Times New Roman" w:cs="Times New Roman"/>
                <w:sz w:val="24"/>
              </w:rPr>
              <w:t>dashboard (minutes)</w:t>
            </w:r>
          </w:p>
        </w:tc>
      </w:tr>
    </w:tbl>
    <w:p w14:paraId="1AEE7869"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Data Source and Collection Dates</w:t>
      </w:r>
    </w:p>
    <w:p w14:paraId="498E01C7" w14:textId="77777777" w:rsidR="006743EB" w:rsidRPr="006743EB" w:rsidRDefault="006743EB" w:rsidP="006743EB">
      <w:pPr>
        <w:numPr>
          <w:ilvl w:val="0"/>
          <w:numId w:val="54"/>
        </w:numPr>
        <w:jc w:val="both"/>
        <w:rPr>
          <w:rFonts w:ascii="Times New Roman" w:hAnsi="Times New Roman" w:cs="Times New Roman"/>
          <w:sz w:val="24"/>
        </w:rPr>
      </w:pPr>
      <w:r w:rsidRPr="006743EB">
        <w:rPr>
          <w:rFonts w:ascii="Times New Roman" w:hAnsi="Times New Roman" w:cs="Times New Roman"/>
          <w:b/>
          <w:bCs/>
          <w:sz w:val="24"/>
        </w:rPr>
        <w:t xml:space="preserve">Kaggle Dataset: </w:t>
      </w:r>
      <w:r w:rsidRPr="006743EB">
        <w:rPr>
          <w:rFonts w:ascii="Times New Roman" w:hAnsi="Times New Roman" w:cs="Times New Roman"/>
          <w:sz w:val="24"/>
        </w:rPr>
        <w:t>Collected February 2025</w:t>
      </w:r>
    </w:p>
    <w:p w14:paraId="67E6FA85" w14:textId="72D1E9B6" w:rsidR="006743EB" w:rsidRPr="006743EB" w:rsidRDefault="006743EB" w:rsidP="006743EB">
      <w:pPr>
        <w:numPr>
          <w:ilvl w:val="0"/>
          <w:numId w:val="54"/>
        </w:numPr>
        <w:jc w:val="both"/>
        <w:rPr>
          <w:rFonts w:ascii="Times New Roman" w:hAnsi="Times New Roman" w:cs="Times New Roman"/>
          <w:b/>
          <w:bCs/>
          <w:sz w:val="24"/>
        </w:rPr>
      </w:pPr>
      <w:r w:rsidRPr="006743EB">
        <w:rPr>
          <w:rFonts w:ascii="Times New Roman" w:hAnsi="Times New Roman" w:cs="Times New Roman"/>
          <w:b/>
          <w:bCs/>
          <w:sz w:val="24"/>
        </w:rPr>
        <w:t xml:space="preserve">Simulated Dataset: </w:t>
      </w:r>
      <w:r w:rsidRPr="006743EB">
        <w:rPr>
          <w:rFonts w:ascii="Times New Roman" w:hAnsi="Times New Roman" w:cs="Times New Roman"/>
          <w:sz w:val="24"/>
        </w:rPr>
        <w:t xml:space="preserve">Generated </w:t>
      </w:r>
      <w:r w:rsidRPr="006743EB">
        <w:rPr>
          <w:rFonts w:ascii="Times New Roman" w:hAnsi="Times New Roman" w:cs="Times New Roman"/>
          <w:sz w:val="24"/>
        </w:rPr>
        <w:t>October</w:t>
      </w:r>
      <w:r w:rsidRPr="006743EB">
        <w:rPr>
          <w:rFonts w:ascii="Times New Roman" w:hAnsi="Times New Roman" w:cs="Times New Roman"/>
          <w:sz w:val="24"/>
        </w:rPr>
        <w:t xml:space="preserve"> 2025</w:t>
      </w:r>
    </w:p>
    <w:p w14:paraId="2325A83E" w14:textId="292DAD0F" w:rsidR="006743EB" w:rsidRPr="006743EB" w:rsidRDefault="006743EB" w:rsidP="006743EB">
      <w:pPr>
        <w:numPr>
          <w:ilvl w:val="0"/>
          <w:numId w:val="54"/>
        </w:numPr>
        <w:jc w:val="both"/>
        <w:rPr>
          <w:rFonts w:ascii="Times New Roman" w:hAnsi="Times New Roman" w:cs="Times New Roman"/>
          <w:b/>
          <w:bCs/>
          <w:sz w:val="24"/>
        </w:rPr>
      </w:pPr>
      <w:r w:rsidRPr="006743EB">
        <w:rPr>
          <w:rFonts w:ascii="Times New Roman" w:hAnsi="Times New Roman" w:cs="Times New Roman"/>
          <w:b/>
          <w:bCs/>
          <w:sz w:val="24"/>
        </w:rPr>
        <w:t xml:space="preserve">Date Range Covered: </w:t>
      </w:r>
      <w:r w:rsidRPr="006743EB">
        <w:rPr>
          <w:rFonts w:ascii="Times New Roman" w:hAnsi="Times New Roman" w:cs="Times New Roman" w:hint="eastAsia"/>
          <w:sz w:val="24"/>
        </w:rPr>
        <w:t>January 1, 2024</w:t>
      </w:r>
      <w:r>
        <w:rPr>
          <w:rFonts w:ascii="Times New Roman" w:hAnsi="Times New Roman" w:cs="Times New Roman"/>
          <w:sz w:val="24"/>
        </w:rPr>
        <w:t>,</w:t>
      </w:r>
      <w:r w:rsidRPr="006743EB">
        <w:rPr>
          <w:rFonts w:ascii="Times New Roman" w:hAnsi="Times New Roman" w:cs="Times New Roman"/>
          <w:sz w:val="24"/>
        </w:rPr>
        <w:t xml:space="preserve"> and</w:t>
      </w:r>
      <w:r w:rsidRPr="006743EB">
        <w:rPr>
          <w:rFonts w:ascii="Times New Roman" w:hAnsi="Times New Roman" w:cs="Times New Roman" w:hint="eastAsia"/>
          <w:sz w:val="24"/>
        </w:rPr>
        <w:t xml:space="preserve"> October 20, 2025</w:t>
      </w:r>
      <w:r>
        <w:rPr>
          <w:rFonts w:ascii="Times New Roman" w:hAnsi="Times New Roman" w:cs="Times New Roman"/>
          <w:sz w:val="24"/>
        </w:rPr>
        <w:t xml:space="preserve"> (four semesters)</w:t>
      </w:r>
    </w:p>
    <w:p w14:paraId="7E2DF707" w14:textId="77777777" w:rsidR="006743EB" w:rsidRDefault="006743EB" w:rsidP="006743EB">
      <w:pPr>
        <w:ind w:firstLine="0"/>
        <w:jc w:val="both"/>
        <w:rPr>
          <w:rFonts w:ascii="Times New Roman" w:hAnsi="Times New Roman" w:cs="Times New Roman"/>
          <w:b/>
          <w:bCs/>
          <w:sz w:val="24"/>
        </w:rPr>
      </w:pPr>
    </w:p>
    <w:p w14:paraId="548DD471" w14:textId="77777777" w:rsidR="006743EB" w:rsidRPr="006743EB" w:rsidRDefault="006743EB" w:rsidP="006743EB">
      <w:pPr>
        <w:ind w:firstLine="0"/>
        <w:jc w:val="both"/>
        <w:rPr>
          <w:rFonts w:ascii="Times New Roman" w:hAnsi="Times New Roman" w:cs="Times New Roman"/>
          <w:b/>
          <w:bCs/>
          <w:sz w:val="24"/>
          <w:u w:val="single"/>
        </w:rPr>
      </w:pPr>
      <w:r w:rsidRPr="006743EB">
        <w:rPr>
          <w:rFonts w:ascii="Times New Roman" w:hAnsi="Times New Roman" w:cs="Times New Roman"/>
          <w:b/>
          <w:bCs/>
          <w:sz w:val="24"/>
          <w:u w:val="single"/>
        </w:rPr>
        <w:t>Data Summary Report</w:t>
      </w:r>
    </w:p>
    <w:p w14:paraId="601BDC06"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Dataset Description</w:t>
      </w:r>
    </w:p>
    <w:p w14:paraId="27D4BE61" w14:textId="641E353E" w:rsidR="006743EB" w:rsidRPr="006743EB" w:rsidRDefault="006743EB" w:rsidP="006743EB">
      <w:pPr>
        <w:ind w:firstLine="0"/>
        <w:jc w:val="both"/>
        <w:rPr>
          <w:rFonts w:ascii="Times New Roman" w:hAnsi="Times New Roman" w:cs="Times New Roman"/>
          <w:sz w:val="24"/>
        </w:rPr>
      </w:pPr>
      <w:r w:rsidRPr="006743EB">
        <w:rPr>
          <w:rFonts w:ascii="Times New Roman" w:hAnsi="Times New Roman" w:cs="Times New Roman"/>
          <w:sz w:val="24"/>
        </w:rPr>
        <w:t>The dataset is structured, cleaned, and stored in CSV format.</w:t>
      </w:r>
      <w:r w:rsidRPr="006743EB">
        <w:rPr>
          <w:rFonts w:ascii="Times New Roman" w:hAnsi="Times New Roman" w:cs="Times New Roman"/>
          <w:sz w:val="24"/>
        </w:rPr>
        <w:t xml:space="preserve"> </w:t>
      </w:r>
      <w:r w:rsidRPr="006743EB">
        <w:rPr>
          <w:rFonts w:ascii="Times New Roman" w:hAnsi="Times New Roman" w:cs="Times New Roman"/>
          <w:sz w:val="24"/>
        </w:rPr>
        <w:t xml:space="preserve">Each table includes 14,003 records and multiple relationships established via </w:t>
      </w:r>
      <w:r w:rsidRPr="006743EB">
        <w:rPr>
          <w:rFonts w:ascii="Times New Roman" w:hAnsi="Times New Roman" w:cs="Times New Roman"/>
          <w:i/>
          <w:iCs/>
          <w:sz w:val="24"/>
        </w:rPr>
        <w:t>Student_ID</w:t>
      </w:r>
      <w:r w:rsidRPr="006743EB">
        <w:rPr>
          <w:rFonts w:ascii="Times New Roman" w:hAnsi="Times New Roman" w:cs="Times New Roman"/>
          <w:sz w:val="24"/>
        </w:rPr>
        <w:t>.</w:t>
      </w:r>
      <w:r w:rsidRPr="006743EB">
        <w:rPr>
          <w:rFonts w:ascii="Times New Roman" w:hAnsi="Times New Roman" w:cs="Times New Roman"/>
          <w:sz w:val="24"/>
        </w:rPr>
        <w:t xml:space="preserve"> </w:t>
      </w:r>
      <w:r w:rsidRPr="006743EB">
        <w:rPr>
          <w:rFonts w:ascii="Times New Roman" w:hAnsi="Times New Roman" w:cs="Times New Roman"/>
          <w:sz w:val="24"/>
        </w:rPr>
        <w:t>It supports dashboards, AI model training, and visualization.</w:t>
      </w:r>
    </w:p>
    <w:p w14:paraId="27984DCE"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How the Data Was Obtained or Generated</w:t>
      </w:r>
    </w:p>
    <w:p w14:paraId="18EDA504" w14:textId="77777777" w:rsidR="006743EB" w:rsidRPr="006743EB" w:rsidRDefault="006743EB" w:rsidP="006743EB">
      <w:pPr>
        <w:numPr>
          <w:ilvl w:val="0"/>
          <w:numId w:val="55"/>
        </w:numPr>
        <w:jc w:val="both"/>
        <w:rPr>
          <w:rFonts w:ascii="Times New Roman" w:hAnsi="Times New Roman" w:cs="Times New Roman"/>
          <w:sz w:val="24"/>
        </w:rPr>
      </w:pPr>
      <w:r w:rsidRPr="006743EB">
        <w:rPr>
          <w:rFonts w:ascii="Times New Roman" w:hAnsi="Times New Roman" w:cs="Times New Roman"/>
          <w:sz w:val="24"/>
        </w:rPr>
        <w:t>Kaggle data was imported using pandas.read_csv().</w:t>
      </w:r>
    </w:p>
    <w:p w14:paraId="6FE0415F" w14:textId="77777777" w:rsidR="006743EB" w:rsidRPr="006743EB" w:rsidRDefault="006743EB" w:rsidP="006743EB">
      <w:pPr>
        <w:numPr>
          <w:ilvl w:val="0"/>
          <w:numId w:val="55"/>
        </w:numPr>
        <w:jc w:val="both"/>
        <w:rPr>
          <w:rFonts w:ascii="Times New Roman" w:hAnsi="Times New Roman" w:cs="Times New Roman"/>
          <w:sz w:val="24"/>
        </w:rPr>
      </w:pPr>
      <w:r w:rsidRPr="006743EB">
        <w:rPr>
          <w:rFonts w:ascii="Times New Roman" w:hAnsi="Times New Roman" w:cs="Times New Roman"/>
          <w:sz w:val="24"/>
        </w:rPr>
        <w:t>Synthetic data was generated using Python’s Faker, NumPy, and pandas libraries.</w:t>
      </w:r>
    </w:p>
    <w:p w14:paraId="0938DF30" w14:textId="77777777" w:rsidR="006743EB" w:rsidRPr="006743EB" w:rsidRDefault="006743EB" w:rsidP="006743EB">
      <w:pPr>
        <w:numPr>
          <w:ilvl w:val="0"/>
          <w:numId w:val="55"/>
        </w:numPr>
        <w:jc w:val="both"/>
        <w:rPr>
          <w:rFonts w:ascii="Times New Roman" w:hAnsi="Times New Roman" w:cs="Times New Roman"/>
          <w:sz w:val="24"/>
        </w:rPr>
      </w:pPr>
      <w:r w:rsidRPr="006743EB">
        <w:rPr>
          <w:rFonts w:ascii="Times New Roman" w:hAnsi="Times New Roman" w:cs="Times New Roman"/>
          <w:sz w:val="24"/>
        </w:rPr>
        <w:t>Fields like “AI Insights,” “Engagement Logs,” and “Feedback” were created to make the dataset more realistic and suitable for student-focused dashboards.</w:t>
      </w:r>
    </w:p>
    <w:p w14:paraId="65D6E9B6"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Data Preparation Steps</w:t>
      </w:r>
    </w:p>
    <w:p w14:paraId="00D0CA94" w14:textId="77777777" w:rsidR="006743EB" w:rsidRPr="006743EB" w:rsidRDefault="006743EB" w:rsidP="006743EB">
      <w:pPr>
        <w:numPr>
          <w:ilvl w:val="0"/>
          <w:numId w:val="56"/>
        </w:numPr>
        <w:jc w:val="both"/>
        <w:rPr>
          <w:rFonts w:ascii="Times New Roman" w:hAnsi="Times New Roman" w:cs="Times New Roman"/>
          <w:b/>
          <w:bCs/>
          <w:i/>
          <w:iCs/>
          <w:sz w:val="24"/>
        </w:rPr>
      </w:pPr>
      <w:r w:rsidRPr="006743EB">
        <w:rPr>
          <w:rFonts w:ascii="Times New Roman" w:hAnsi="Times New Roman" w:cs="Times New Roman"/>
          <w:b/>
          <w:bCs/>
          <w:i/>
          <w:iCs/>
          <w:sz w:val="24"/>
        </w:rPr>
        <w:t>Data Cleaning:</w:t>
      </w:r>
    </w:p>
    <w:p w14:paraId="64F852F9" w14:textId="77777777"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t>Checked for duplicates and missing values.</w:t>
      </w:r>
    </w:p>
    <w:p w14:paraId="2594180A" w14:textId="1D5A513C"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t>Normalized columns (</w:t>
      </w:r>
      <w:r>
        <w:rPr>
          <w:rFonts w:ascii="Times New Roman" w:hAnsi="Times New Roman" w:cs="Times New Roman"/>
          <w:sz w:val="24"/>
        </w:rPr>
        <w:t>like</w:t>
      </w:r>
      <w:r w:rsidRPr="006743EB">
        <w:rPr>
          <w:rFonts w:ascii="Times New Roman" w:hAnsi="Times New Roman" w:cs="Times New Roman"/>
          <w:sz w:val="24"/>
        </w:rPr>
        <w:t xml:space="preserve"> standardizing letter grades, attendance percentages).</w:t>
      </w:r>
    </w:p>
    <w:p w14:paraId="3D6B070F" w14:textId="77777777" w:rsidR="006743EB" w:rsidRPr="006743EB" w:rsidRDefault="006743EB" w:rsidP="006743EB">
      <w:pPr>
        <w:numPr>
          <w:ilvl w:val="0"/>
          <w:numId w:val="56"/>
        </w:numPr>
        <w:jc w:val="both"/>
        <w:rPr>
          <w:rFonts w:ascii="Times New Roman" w:hAnsi="Times New Roman" w:cs="Times New Roman"/>
          <w:b/>
          <w:bCs/>
          <w:i/>
          <w:iCs/>
          <w:sz w:val="24"/>
        </w:rPr>
      </w:pPr>
      <w:r w:rsidRPr="006743EB">
        <w:rPr>
          <w:rFonts w:ascii="Times New Roman" w:hAnsi="Times New Roman" w:cs="Times New Roman"/>
          <w:b/>
          <w:bCs/>
          <w:i/>
          <w:iCs/>
          <w:sz w:val="24"/>
        </w:rPr>
        <w:t>Transformation:</w:t>
      </w:r>
    </w:p>
    <w:p w14:paraId="4DFA929B" w14:textId="77777777"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lastRenderedPageBreak/>
        <w:t>Merged Kaggle and synthetic tables using Student_ID.</w:t>
      </w:r>
    </w:p>
    <w:p w14:paraId="20D71B14" w14:textId="77777777"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t>Added calculated fields such as Risk_Level based on FinalGrade and Attendance.</w:t>
      </w:r>
    </w:p>
    <w:p w14:paraId="77368EC7" w14:textId="77777777" w:rsidR="006743EB" w:rsidRPr="006743EB" w:rsidRDefault="006743EB" w:rsidP="006743EB">
      <w:pPr>
        <w:numPr>
          <w:ilvl w:val="0"/>
          <w:numId w:val="56"/>
        </w:numPr>
        <w:jc w:val="both"/>
        <w:rPr>
          <w:rFonts w:ascii="Times New Roman" w:hAnsi="Times New Roman" w:cs="Times New Roman"/>
          <w:b/>
          <w:bCs/>
          <w:i/>
          <w:iCs/>
          <w:sz w:val="24"/>
        </w:rPr>
      </w:pPr>
      <w:r w:rsidRPr="006743EB">
        <w:rPr>
          <w:rFonts w:ascii="Times New Roman" w:hAnsi="Times New Roman" w:cs="Times New Roman"/>
          <w:b/>
          <w:bCs/>
          <w:i/>
          <w:iCs/>
          <w:sz w:val="24"/>
        </w:rPr>
        <w:t>Integrity Verification:</w:t>
      </w:r>
    </w:p>
    <w:p w14:paraId="03105132" w14:textId="77777777"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t>Ensured all Student_IDs matched across tables.</w:t>
      </w:r>
    </w:p>
    <w:p w14:paraId="2407AA08" w14:textId="77777777" w:rsidR="006743EB" w:rsidRPr="006743EB" w:rsidRDefault="006743EB" w:rsidP="006743EB">
      <w:pPr>
        <w:numPr>
          <w:ilvl w:val="1"/>
          <w:numId w:val="56"/>
        </w:numPr>
        <w:jc w:val="both"/>
        <w:rPr>
          <w:rFonts w:ascii="Times New Roman" w:hAnsi="Times New Roman" w:cs="Times New Roman"/>
          <w:sz w:val="24"/>
        </w:rPr>
      </w:pPr>
      <w:r w:rsidRPr="006743EB">
        <w:rPr>
          <w:rFonts w:ascii="Times New Roman" w:hAnsi="Times New Roman" w:cs="Times New Roman"/>
          <w:sz w:val="24"/>
        </w:rPr>
        <w:t>Validated numeric ranges (e.g., StudyHours between 0–50, Attendance between 0–100).</w:t>
      </w:r>
    </w:p>
    <w:p w14:paraId="5512B798"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Limitations or Gaps</w:t>
      </w:r>
    </w:p>
    <w:p w14:paraId="4A1A2606" w14:textId="77777777" w:rsidR="006743EB" w:rsidRPr="006743EB" w:rsidRDefault="006743EB" w:rsidP="006743EB">
      <w:pPr>
        <w:numPr>
          <w:ilvl w:val="0"/>
          <w:numId w:val="57"/>
        </w:numPr>
        <w:jc w:val="both"/>
        <w:rPr>
          <w:rFonts w:ascii="Times New Roman" w:hAnsi="Times New Roman" w:cs="Times New Roman"/>
          <w:sz w:val="24"/>
        </w:rPr>
      </w:pPr>
      <w:r w:rsidRPr="006743EB">
        <w:rPr>
          <w:rFonts w:ascii="Times New Roman" w:hAnsi="Times New Roman" w:cs="Times New Roman"/>
          <w:sz w:val="24"/>
        </w:rPr>
        <w:t>AI insights are simulated and not based on real predictions yet.</w:t>
      </w:r>
    </w:p>
    <w:p w14:paraId="68318BEB" w14:textId="32C616AA" w:rsidR="006743EB" w:rsidRPr="006743EB" w:rsidRDefault="006743EB" w:rsidP="006743EB">
      <w:pPr>
        <w:numPr>
          <w:ilvl w:val="0"/>
          <w:numId w:val="57"/>
        </w:numPr>
        <w:jc w:val="both"/>
        <w:rPr>
          <w:rFonts w:ascii="Times New Roman" w:hAnsi="Times New Roman" w:cs="Times New Roman"/>
          <w:sz w:val="24"/>
        </w:rPr>
      </w:pPr>
      <w:r w:rsidRPr="006743EB">
        <w:rPr>
          <w:rFonts w:ascii="Times New Roman" w:hAnsi="Times New Roman" w:cs="Times New Roman"/>
          <w:sz w:val="24"/>
        </w:rPr>
        <w:t>Some values</w:t>
      </w:r>
      <w:r>
        <w:rPr>
          <w:rFonts w:ascii="Times New Roman" w:hAnsi="Times New Roman" w:cs="Times New Roman"/>
          <w:sz w:val="24"/>
        </w:rPr>
        <w:t>, like faculty feedback,</w:t>
      </w:r>
      <w:r w:rsidRPr="006743EB">
        <w:rPr>
          <w:rFonts w:ascii="Times New Roman" w:hAnsi="Times New Roman" w:cs="Times New Roman"/>
          <w:sz w:val="24"/>
        </w:rPr>
        <w:t xml:space="preserve"> are randomly generated for testing.</w:t>
      </w:r>
    </w:p>
    <w:p w14:paraId="4FD1AB1C" w14:textId="134F750A" w:rsidR="006743EB" w:rsidRPr="006743EB" w:rsidRDefault="006743EB" w:rsidP="006743EB">
      <w:pPr>
        <w:numPr>
          <w:ilvl w:val="0"/>
          <w:numId w:val="57"/>
        </w:numPr>
        <w:jc w:val="both"/>
        <w:rPr>
          <w:rFonts w:ascii="Times New Roman" w:hAnsi="Times New Roman" w:cs="Times New Roman"/>
          <w:sz w:val="24"/>
        </w:rPr>
      </w:pPr>
      <w:r w:rsidRPr="006743EB">
        <w:rPr>
          <w:rFonts w:ascii="Times New Roman" w:hAnsi="Times New Roman" w:cs="Times New Roman"/>
          <w:sz w:val="24"/>
        </w:rPr>
        <w:t xml:space="preserve">Real-time integration from a Learning Management System (LMS) </w:t>
      </w:r>
      <w:r w:rsidRPr="006743EB">
        <w:rPr>
          <w:rFonts w:ascii="Times New Roman" w:hAnsi="Times New Roman" w:cs="Times New Roman"/>
          <w:sz w:val="24"/>
        </w:rPr>
        <w:t>has</w:t>
      </w:r>
      <w:r w:rsidRPr="006743EB">
        <w:rPr>
          <w:rFonts w:ascii="Times New Roman" w:hAnsi="Times New Roman" w:cs="Times New Roman"/>
          <w:sz w:val="24"/>
        </w:rPr>
        <w:t xml:space="preserve"> not yet </w:t>
      </w:r>
      <w:r>
        <w:rPr>
          <w:rFonts w:ascii="Times New Roman" w:hAnsi="Times New Roman" w:cs="Times New Roman"/>
          <w:sz w:val="24"/>
        </w:rPr>
        <w:t xml:space="preserve">been </w:t>
      </w:r>
      <w:r w:rsidRPr="006743EB">
        <w:rPr>
          <w:rFonts w:ascii="Times New Roman" w:hAnsi="Times New Roman" w:cs="Times New Roman"/>
          <w:sz w:val="24"/>
        </w:rPr>
        <w:t>implemented.</w:t>
      </w:r>
    </w:p>
    <w:p w14:paraId="399E2ADD" w14:textId="77777777" w:rsidR="006743EB" w:rsidRPr="006743EB" w:rsidRDefault="006743EB" w:rsidP="006743EB">
      <w:pPr>
        <w:ind w:firstLine="0"/>
        <w:jc w:val="both"/>
        <w:rPr>
          <w:rFonts w:ascii="Times New Roman" w:hAnsi="Times New Roman" w:cs="Times New Roman"/>
          <w:b/>
          <w:bCs/>
          <w:sz w:val="24"/>
        </w:rPr>
      </w:pPr>
      <w:r w:rsidRPr="006743EB">
        <w:rPr>
          <w:rFonts w:ascii="Times New Roman" w:hAnsi="Times New Roman" w:cs="Times New Roman"/>
          <w:b/>
          <w:bCs/>
          <w:sz w:val="24"/>
        </w:rPr>
        <w:t>How This Data Supports the Capstone Project</w:t>
      </w:r>
    </w:p>
    <w:p w14:paraId="03DF2406" w14:textId="77777777" w:rsidR="006743EB" w:rsidRPr="006743EB" w:rsidRDefault="006743EB" w:rsidP="006743EB">
      <w:pPr>
        <w:ind w:firstLine="0"/>
        <w:jc w:val="both"/>
        <w:rPr>
          <w:rFonts w:ascii="Times New Roman" w:hAnsi="Times New Roman" w:cs="Times New Roman"/>
          <w:sz w:val="24"/>
        </w:rPr>
      </w:pPr>
      <w:r w:rsidRPr="006743EB">
        <w:rPr>
          <w:rFonts w:ascii="Times New Roman" w:hAnsi="Times New Roman" w:cs="Times New Roman"/>
          <w:sz w:val="24"/>
        </w:rPr>
        <w:t>This dataset is the foundation for:</w:t>
      </w:r>
    </w:p>
    <w:p w14:paraId="2275B573" w14:textId="77777777" w:rsidR="006743EB" w:rsidRPr="006743EB" w:rsidRDefault="006743EB" w:rsidP="006743EB">
      <w:pPr>
        <w:numPr>
          <w:ilvl w:val="0"/>
          <w:numId w:val="58"/>
        </w:numPr>
        <w:jc w:val="both"/>
        <w:rPr>
          <w:rFonts w:ascii="Times New Roman" w:hAnsi="Times New Roman" w:cs="Times New Roman"/>
          <w:sz w:val="24"/>
        </w:rPr>
      </w:pPr>
      <w:r w:rsidRPr="006743EB">
        <w:rPr>
          <w:rFonts w:ascii="Times New Roman" w:hAnsi="Times New Roman" w:cs="Times New Roman"/>
          <w:sz w:val="24"/>
        </w:rPr>
        <w:t>Dashboard Design: Visualizing student performance and engagement.</w:t>
      </w:r>
    </w:p>
    <w:p w14:paraId="18BECA42" w14:textId="77777777" w:rsidR="006743EB" w:rsidRPr="006743EB" w:rsidRDefault="006743EB" w:rsidP="006743EB">
      <w:pPr>
        <w:numPr>
          <w:ilvl w:val="0"/>
          <w:numId w:val="58"/>
        </w:numPr>
        <w:jc w:val="both"/>
        <w:rPr>
          <w:rFonts w:ascii="Times New Roman" w:hAnsi="Times New Roman" w:cs="Times New Roman"/>
          <w:sz w:val="24"/>
        </w:rPr>
      </w:pPr>
      <w:r w:rsidRPr="006743EB">
        <w:rPr>
          <w:rFonts w:ascii="Times New Roman" w:hAnsi="Times New Roman" w:cs="Times New Roman"/>
          <w:sz w:val="24"/>
        </w:rPr>
        <w:t>AI Integration: Training a simple model to generate performance recommendations.</w:t>
      </w:r>
    </w:p>
    <w:p w14:paraId="6A61F268" w14:textId="77777777" w:rsidR="006743EB" w:rsidRPr="006743EB" w:rsidRDefault="006743EB" w:rsidP="006743EB">
      <w:pPr>
        <w:numPr>
          <w:ilvl w:val="0"/>
          <w:numId w:val="58"/>
        </w:numPr>
        <w:jc w:val="both"/>
        <w:rPr>
          <w:rFonts w:ascii="Times New Roman" w:hAnsi="Times New Roman" w:cs="Times New Roman"/>
          <w:sz w:val="24"/>
        </w:rPr>
      </w:pPr>
      <w:r w:rsidRPr="006743EB">
        <w:rPr>
          <w:rFonts w:ascii="Times New Roman" w:hAnsi="Times New Roman" w:cs="Times New Roman"/>
          <w:sz w:val="24"/>
        </w:rPr>
        <w:t>Decision-Making: Helping students monitor their progress and identify areas of improvement.</w:t>
      </w:r>
    </w:p>
    <w:p w14:paraId="4A9D74F8" w14:textId="028A7578" w:rsidR="006743EB" w:rsidRPr="006743EB" w:rsidRDefault="006743EB" w:rsidP="006743EB">
      <w:pPr>
        <w:ind w:firstLine="0"/>
        <w:jc w:val="both"/>
        <w:rPr>
          <w:rFonts w:ascii="Times New Roman" w:hAnsi="Times New Roman" w:cs="Times New Roman"/>
          <w:sz w:val="24"/>
        </w:rPr>
      </w:pPr>
      <w:r w:rsidRPr="006743EB">
        <w:rPr>
          <w:rFonts w:ascii="Times New Roman" w:hAnsi="Times New Roman" w:cs="Times New Roman"/>
          <w:sz w:val="24"/>
        </w:rPr>
        <w:t xml:space="preserve">The dataset </w:t>
      </w:r>
      <w:r>
        <w:rPr>
          <w:rFonts w:ascii="Times New Roman" w:hAnsi="Times New Roman" w:cs="Times New Roman"/>
          <w:sz w:val="24"/>
        </w:rPr>
        <w:t>aligns with the architecture and ERD shown below, linking students, courses, feedback, and AI insights into a single,</w:t>
      </w:r>
      <w:r w:rsidRPr="006743EB">
        <w:rPr>
          <w:rFonts w:ascii="Times New Roman" w:hAnsi="Times New Roman" w:cs="Times New Roman"/>
          <w:sz w:val="24"/>
        </w:rPr>
        <w:t xml:space="preserve"> connected system.</w:t>
      </w:r>
    </w:p>
    <w:p w14:paraId="159D2B3C" w14:textId="0D3CA1A7" w:rsidR="006743EB" w:rsidRDefault="006743EB" w:rsidP="006743EB">
      <w:pPr>
        <w:ind w:firstLine="0"/>
        <w:jc w:val="both"/>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42E594E6" wp14:editId="16C0E500">
            <wp:extent cx="5943600" cy="2948940"/>
            <wp:effectExtent l="0" t="0" r="0" b="3810"/>
            <wp:docPr id="55744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55CF2FA6" w14:textId="3B372C58" w:rsidR="006743EB" w:rsidRPr="006743EB" w:rsidRDefault="006743EB" w:rsidP="00205BC2">
      <w:pPr>
        <w:ind w:left="-1008" w:firstLine="0"/>
        <w:jc w:val="both"/>
        <w:rPr>
          <w:rFonts w:ascii="Times New Roman" w:hAnsi="Times New Roman" w:cs="Times New Roman"/>
          <w:b/>
          <w:bCs/>
          <w:sz w:val="24"/>
        </w:rPr>
      </w:pPr>
      <w:r>
        <w:rPr>
          <w:rFonts w:ascii="Times New Roman" w:hAnsi="Times New Roman" w:cs="Times New Roman"/>
          <w:b/>
          <w:bCs/>
          <w:noProof/>
          <w:sz w:val="24"/>
        </w:rPr>
        <w:drawing>
          <wp:inline distT="0" distB="0" distL="0" distR="0" wp14:anchorId="1AD78D3E" wp14:editId="7BCB3AE5">
            <wp:extent cx="7319270" cy="3162300"/>
            <wp:effectExtent l="0" t="0" r="0" b="0"/>
            <wp:docPr id="1988901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51529" cy="3176238"/>
                    </a:xfrm>
                    <a:prstGeom prst="rect">
                      <a:avLst/>
                    </a:prstGeom>
                    <a:noFill/>
                    <a:ln>
                      <a:noFill/>
                    </a:ln>
                  </pic:spPr>
                </pic:pic>
              </a:graphicData>
            </a:graphic>
          </wp:inline>
        </w:drawing>
      </w:r>
    </w:p>
    <w:p w14:paraId="499047CE" w14:textId="44B3FCDF" w:rsidR="006743EB" w:rsidRPr="006743EB" w:rsidRDefault="006743EB" w:rsidP="006743EB">
      <w:pPr>
        <w:ind w:firstLine="0"/>
        <w:jc w:val="both"/>
        <w:rPr>
          <w:rFonts w:ascii="Times New Roman" w:hAnsi="Times New Roman" w:cs="Times New Roman"/>
          <w:b/>
          <w:bCs/>
          <w:sz w:val="24"/>
          <w:u w:val="single"/>
        </w:rPr>
      </w:pPr>
      <w:r w:rsidRPr="006743EB">
        <w:rPr>
          <w:rFonts w:ascii="Times New Roman" w:hAnsi="Times New Roman" w:cs="Times New Roman"/>
          <w:b/>
          <w:bCs/>
          <w:sz w:val="24"/>
          <w:u w:val="single"/>
        </w:rPr>
        <w:t>Ethical Considerations</w:t>
      </w:r>
    </w:p>
    <w:p w14:paraId="3F1F8DB7" w14:textId="77777777" w:rsidR="006743EB" w:rsidRPr="006743EB" w:rsidRDefault="006743EB" w:rsidP="006743EB">
      <w:pPr>
        <w:numPr>
          <w:ilvl w:val="0"/>
          <w:numId w:val="59"/>
        </w:numPr>
        <w:jc w:val="both"/>
        <w:rPr>
          <w:rFonts w:ascii="Times New Roman" w:hAnsi="Times New Roman" w:cs="Times New Roman"/>
          <w:sz w:val="24"/>
        </w:rPr>
      </w:pPr>
      <w:r w:rsidRPr="006743EB">
        <w:rPr>
          <w:rFonts w:ascii="Times New Roman" w:hAnsi="Times New Roman" w:cs="Times New Roman"/>
          <w:sz w:val="24"/>
        </w:rPr>
        <w:t>All data is synthetic or anonymized, ensuring no real student information is used.</w:t>
      </w:r>
    </w:p>
    <w:p w14:paraId="388C8431" w14:textId="77777777" w:rsidR="006743EB" w:rsidRPr="006743EB" w:rsidRDefault="006743EB" w:rsidP="006743EB">
      <w:pPr>
        <w:numPr>
          <w:ilvl w:val="0"/>
          <w:numId w:val="59"/>
        </w:numPr>
        <w:jc w:val="both"/>
        <w:rPr>
          <w:rFonts w:ascii="Times New Roman" w:hAnsi="Times New Roman" w:cs="Times New Roman"/>
          <w:sz w:val="24"/>
        </w:rPr>
      </w:pPr>
      <w:r w:rsidRPr="006743EB">
        <w:rPr>
          <w:rFonts w:ascii="Times New Roman" w:hAnsi="Times New Roman" w:cs="Times New Roman"/>
          <w:sz w:val="24"/>
        </w:rPr>
        <w:t>The design follows FERPA standards to protect educational data.</w:t>
      </w:r>
    </w:p>
    <w:p w14:paraId="01B8160F" w14:textId="77777777" w:rsidR="006743EB" w:rsidRPr="006743EB" w:rsidRDefault="006743EB" w:rsidP="006743EB">
      <w:pPr>
        <w:numPr>
          <w:ilvl w:val="0"/>
          <w:numId w:val="59"/>
        </w:numPr>
        <w:jc w:val="both"/>
        <w:rPr>
          <w:rFonts w:ascii="Times New Roman" w:hAnsi="Times New Roman" w:cs="Times New Roman"/>
          <w:sz w:val="24"/>
        </w:rPr>
      </w:pPr>
      <w:r w:rsidRPr="006743EB">
        <w:rPr>
          <w:rFonts w:ascii="Times New Roman" w:hAnsi="Times New Roman" w:cs="Times New Roman"/>
          <w:sz w:val="24"/>
        </w:rPr>
        <w:t>AI-generated insights are meant to guide students positively and avoid bias or negative labeling.</w:t>
      </w:r>
    </w:p>
    <w:p w14:paraId="7ABF850B" w14:textId="600A8631" w:rsidR="006743EB" w:rsidRDefault="006743EB" w:rsidP="006743EB">
      <w:pPr>
        <w:ind w:firstLine="0"/>
        <w:jc w:val="both"/>
        <w:rPr>
          <w:rFonts w:ascii="Times New Roman" w:hAnsi="Times New Roman" w:cs="Times New Roman"/>
          <w:b/>
          <w:bCs/>
          <w:sz w:val="24"/>
        </w:rPr>
      </w:pPr>
      <w:r>
        <w:rPr>
          <w:rFonts w:ascii="Times New Roman" w:hAnsi="Times New Roman" w:cs="Times New Roman"/>
          <w:b/>
          <w:bCs/>
          <w:sz w:val="24"/>
        </w:rPr>
        <w:lastRenderedPageBreak/>
        <w:t>S</w:t>
      </w:r>
      <w:r w:rsidRPr="006743EB">
        <w:rPr>
          <w:rFonts w:ascii="Times New Roman" w:hAnsi="Times New Roman" w:cs="Times New Roman"/>
          <w:b/>
          <w:bCs/>
          <w:sz w:val="24"/>
        </w:rPr>
        <w:t>ummary</w:t>
      </w:r>
    </w:p>
    <w:p w14:paraId="535A2562" w14:textId="0495EB37" w:rsidR="006743EB" w:rsidRPr="006743EB" w:rsidRDefault="006743EB" w:rsidP="006743EB">
      <w:pPr>
        <w:ind w:firstLine="0"/>
        <w:jc w:val="both"/>
        <w:rPr>
          <w:rFonts w:ascii="Times New Roman" w:hAnsi="Times New Roman" w:cs="Times New Roman"/>
          <w:sz w:val="24"/>
        </w:rPr>
      </w:pPr>
      <w:r w:rsidRPr="006743EB">
        <w:rPr>
          <w:rFonts w:ascii="Times New Roman" w:hAnsi="Times New Roman" w:cs="Times New Roman"/>
          <w:sz w:val="24"/>
        </w:rPr>
        <w:t>Our team created a realistic, well-structured dataset combining real Kaggle data and simulated student data to support the Student Success Dashboard.</w:t>
      </w:r>
      <w:r>
        <w:rPr>
          <w:rFonts w:ascii="Times New Roman" w:hAnsi="Times New Roman" w:cs="Times New Roman"/>
          <w:sz w:val="24"/>
        </w:rPr>
        <w:t xml:space="preserve"> </w:t>
      </w:r>
      <w:r w:rsidRPr="006743EB">
        <w:rPr>
          <w:rFonts w:ascii="Times New Roman" w:hAnsi="Times New Roman" w:cs="Times New Roman"/>
          <w:sz w:val="24"/>
        </w:rPr>
        <w:t>It represents how AI and analytics can work together to provide personalized, ethical, and data-driven academic support for students.</w:t>
      </w:r>
    </w:p>
    <w:p w14:paraId="5104AA8B" w14:textId="77777777" w:rsidR="006743EB" w:rsidRPr="006743EB" w:rsidRDefault="006743EB" w:rsidP="006743EB">
      <w:pPr>
        <w:ind w:firstLine="0"/>
        <w:jc w:val="both"/>
        <w:rPr>
          <w:rFonts w:ascii="Times New Roman" w:hAnsi="Times New Roman" w:cs="Times New Roman"/>
          <w:b/>
          <w:bCs/>
          <w:sz w:val="24"/>
        </w:rPr>
      </w:pPr>
    </w:p>
    <w:p w14:paraId="407A2FBB" w14:textId="77777777" w:rsidR="006743EB" w:rsidRPr="008B0D3A" w:rsidRDefault="006743EB" w:rsidP="008B0D3A">
      <w:pPr>
        <w:ind w:firstLine="0"/>
        <w:jc w:val="both"/>
        <w:rPr>
          <w:rFonts w:ascii="Times New Roman" w:hAnsi="Times New Roman" w:cs="Times New Roman"/>
          <w:b/>
          <w:bCs/>
          <w:sz w:val="24"/>
        </w:rPr>
      </w:pPr>
    </w:p>
    <w:p w14:paraId="685E8A8D" w14:textId="3BCC537A" w:rsidR="000A4900" w:rsidRPr="000A4900" w:rsidRDefault="000A4900" w:rsidP="000A4900">
      <w:pPr>
        <w:ind w:firstLine="0"/>
        <w:jc w:val="both"/>
        <w:rPr>
          <w:rFonts w:ascii="Times New Roman" w:hAnsi="Times New Roman" w:cs="Times New Roman"/>
          <w:sz w:val="24"/>
        </w:rPr>
      </w:pPr>
    </w:p>
    <w:p w14:paraId="465CB2B7" w14:textId="77777777" w:rsidR="000A4900" w:rsidRPr="000A4900" w:rsidRDefault="000A4900" w:rsidP="000A4900">
      <w:pPr>
        <w:ind w:firstLine="0"/>
        <w:jc w:val="both"/>
        <w:rPr>
          <w:rFonts w:ascii="Times New Roman" w:hAnsi="Times New Roman" w:cs="Times New Roman"/>
          <w:sz w:val="24"/>
        </w:rPr>
      </w:pPr>
    </w:p>
    <w:sectPr w:rsidR="000A4900" w:rsidRPr="000A4900" w:rsidSect="00F82240">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31AA" w14:textId="77777777" w:rsidR="00C509E0" w:rsidRDefault="00C509E0">
      <w:pPr>
        <w:spacing w:line="240" w:lineRule="auto"/>
      </w:pPr>
      <w:r>
        <w:separator/>
      </w:r>
    </w:p>
    <w:p w14:paraId="5918114F" w14:textId="77777777" w:rsidR="00C509E0" w:rsidRDefault="00C509E0"/>
  </w:endnote>
  <w:endnote w:type="continuationSeparator" w:id="0">
    <w:p w14:paraId="08E1B850" w14:textId="77777777" w:rsidR="00C509E0" w:rsidRDefault="00C509E0">
      <w:pPr>
        <w:spacing w:line="240" w:lineRule="auto"/>
      </w:pPr>
      <w:r>
        <w:continuationSeparator/>
      </w:r>
    </w:p>
    <w:p w14:paraId="56687D39" w14:textId="77777777" w:rsidR="00C509E0" w:rsidRDefault="00C509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2424"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AB9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A456"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887BB" w14:textId="77777777" w:rsidR="00C509E0" w:rsidRDefault="00C509E0">
      <w:pPr>
        <w:spacing w:line="240" w:lineRule="auto"/>
      </w:pPr>
      <w:r>
        <w:separator/>
      </w:r>
    </w:p>
    <w:p w14:paraId="3ADBC9A8" w14:textId="77777777" w:rsidR="00C509E0" w:rsidRDefault="00C509E0"/>
  </w:footnote>
  <w:footnote w:type="continuationSeparator" w:id="0">
    <w:p w14:paraId="0AFB3CAA" w14:textId="77777777" w:rsidR="00C509E0" w:rsidRDefault="00C509E0">
      <w:pPr>
        <w:spacing w:line="240" w:lineRule="auto"/>
      </w:pPr>
      <w:r>
        <w:continuationSeparator/>
      </w:r>
    </w:p>
    <w:p w14:paraId="635307D8" w14:textId="77777777" w:rsidR="00C509E0" w:rsidRDefault="00C509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135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D7FA"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EB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0A57A1"/>
    <w:multiLevelType w:val="multilevel"/>
    <w:tmpl w:val="2782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71D47"/>
    <w:multiLevelType w:val="multilevel"/>
    <w:tmpl w:val="DE9A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658D3"/>
    <w:multiLevelType w:val="multilevel"/>
    <w:tmpl w:val="AFE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B3A60"/>
    <w:multiLevelType w:val="multilevel"/>
    <w:tmpl w:val="595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D53DD"/>
    <w:multiLevelType w:val="multilevel"/>
    <w:tmpl w:val="157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85ED5"/>
    <w:multiLevelType w:val="multilevel"/>
    <w:tmpl w:val="A06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212A8"/>
    <w:multiLevelType w:val="multilevel"/>
    <w:tmpl w:val="CA7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D3DCA"/>
    <w:multiLevelType w:val="multilevel"/>
    <w:tmpl w:val="65B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B11A7"/>
    <w:multiLevelType w:val="multilevel"/>
    <w:tmpl w:val="D5A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3036F"/>
    <w:multiLevelType w:val="multilevel"/>
    <w:tmpl w:val="BFF8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7735C"/>
    <w:multiLevelType w:val="multilevel"/>
    <w:tmpl w:val="BE4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95683"/>
    <w:multiLevelType w:val="multilevel"/>
    <w:tmpl w:val="69EE4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D4052C"/>
    <w:multiLevelType w:val="multilevel"/>
    <w:tmpl w:val="1F8A7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50204B"/>
    <w:multiLevelType w:val="multilevel"/>
    <w:tmpl w:val="3D24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F514D"/>
    <w:multiLevelType w:val="multilevel"/>
    <w:tmpl w:val="7C08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83C08"/>
    <w:multiLevelType w:val="multilevel"/>
    <w:tmpl w:val="6FD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86A84"/>
    <w:multiLevelType w:val="multilevel"/>
    <w:tmpl w:val="2058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E15A6"/>
    <w:multiLevelType w:val="multilevel"/>
    <w:tmpl w:val="8BA0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A422C"/>
    <w:multiLevelType w:val="multilevel"/>
    <w:tmpl w:val="A72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37CC2"/>
    <w:multiLevelType w:val="multilevel"/>
    <w:tmpl w:val="E06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401D2"/>
    <w:multiLevelType w:val="multilevel"/>
    <w:tmpl w:val="20D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8624C"/>
    <w:multiLevelType w:val="multilevel"/>
    <w:tmpl w:val="A128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A14F16"/>
    <w:multiLevelType w:val="multilevel"/>
    <w:tmpl w:val="66A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B5795"/>
    <w:multiLevelType w:val="multilevel"/>
    <w:tmpl w:val="6C381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947C20"/>
    <w:multiLevelType w:val="multilevel"/>
    <w:tmpl w:val="3BE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D34F3"/>
    <w:multiLevelType w:val="multilevel"/>
    <w:tmpl w:val="0346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237E6C"/>
    <w:multiLevelType w:val="multilevel"/>
    <w:tmpl w:val="B40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9485D"/>
    <w:multiLevelType w:val="multilevel"/>
    <w:tmpl w:val="A7D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1A42EF"/>
    <w:multiLevelType w:val="multilevel"/>
    <w:tmpl w:val="244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CF35DD"/>
    <w:multiLevelType w:val="multilevel"/>
    <w:tmpl w:val="279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04DB8"/>
    <w:multiLevelType w:val="multilevel"/>
    <w:tmpl w:val="BCC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F3DED"/>
    <w:multiLevelType w:val="multilevel"/>
    <w:tmpl w:val="D5E6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9F6F11"/>
    <w:multiLevelType w:val="multilevel"/>
    <w:tmpl w:val="455E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AC6AB9"/>
    <w:multiLevelType w:val="multilevel"/>
    <w:tmpl w:val="1246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7339DC"/>
    <w:multiLevelType w:val="multilevel"/>
    <w:tmpl w:val="FC0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9726D"/>
    <w:multiLevelType w:val="multilevel"/>
    <w:tmpl w:val="2D0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5C3459"/>
    <w:multiLevelType w:val="multilevel"/>
    <w:tmpl w:val="15FE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CC7316"/>
    <w:multiLevelType w:val="multilevel"/>
    <w:tmpl w:val="C8D2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B005D3"/>
    <w:multiLevelType w:val="multilevel"/>
    <w:tmpl w:val="5D8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65A8C"/>
    <w:multiLevelType w:val="multilevel"/>
    <w:tmpl w:val="E94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376E0"/>
    <w:multiLevelType w:val="multilevel"/>
    <w:tmpl w:val="5E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114892"/>
    <w:multiLevelType w:val="multilevel"/>
    <w:tmpl w:val="B46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207A2"/>
    <w:multiLevelType w:val="multilevel"/>
    <w:tmpl w:val="1C10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4677C"/>
    <w:multiLevelType w:val="multilevel"/>
    <w:tmpl w:val="B91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D11FF"/>
    <w:multiLevelType w:val="multilevel"/>
    <w:tmpl w:val="2A9E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DC77EF"/>
    <w:multiLevelType w:val="multilevel"/>
    <w:tmpl w:val="BBB8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F12722"/>
    <w:multiLevelType w:val="multilevel"/>
    <w:tmpl w:val="0C1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6D3972"/>
    <w:multiLevelType w:val="multilevel"/>
    <w:tmpl w:val="142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C40CD8"/>
    <w:multiLevelType w:val="multilevel"/>
    <w:tmpl w:val="E94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831671872">
    <w:abstractNumId w:val="52"/>
  </w:num>
  <w:num w:numId="12" w16cid:durableId="353462335">
    <w:abstractNumId w:val="14"/>
  </w:num>
  <w:num w:numId="13" w16cid:durableId="364908449">
    <w:abstractNumId w:val="19"/>
  </w:num>
  <w:num w:numId="14" w16cid:durableId="1099329993">
    <w:abstractNumId w:val="30"/>
  </w:num>
  <w:num w:numId="15" w16cid:durableId="1019157895">
    <w:abstractNumId w:val="16"/>
  </w:num>
  <w:num w:numId="16" w16cid:durableId="1271931722">
    <w:abstractNumId w:val="13"/>
  </w:num>
  <w:num w:numId="17" w16cid:durableId="488059131">
    <w:abstractNumId w:val="57"/>
  </w:num>
  <w:num w:numId="18" w16cid:durableId="1562444882">
    <w:abstractNumId w:val="41"/>
  </w:num>
  <w:num w:numId="19" w16cid:durableId="240602760">
    <w:abstractNumId w:val="50"/>
  </w:num>
  <w:num w:numId="20" w16cid:durableId="1000041109">
    <w:abstractNumId w:val="55"/>
  </w:num>
  <w:num w:numId="21" w16cid:durableId="1992706682">
    <w:abstractNumId w:val="22"/>
  </w:num>
  <w:num w:numId="22" w16cid:durableId="1909264181">
    <w:abstractNumId w:val="29"/>
  </w:num>
  <w:num w:numId="23" w16cid:durableId="1658613629">
    <w:abstractNumId w:val="21"/>
  </w:num>
  <w:num w:numId="24" w16cid:durableId="637879751">
    <w:abstractNumId w:val="44"/>
  </w:num>
  <w:num w:numId="25" w16cid:durableId="634607498">
    <w:abstractNumId w:val="27"/>
  </w:num>
  <w:num w:numId="26" w16cid:durableId="987824130">
    <w:abstractNumId w:val="23"/>
  </w:num>
  <w:num w:numId="27" w16cid:durableId="1250580973">
    <w:abstractNumId w:val="11"/>
  </w:num>
  <w:num w:numId="28" w16cid:durableId="1863736485">
    <w:abstractNumId w:val="28"/>
  </w:num>
  <w:num w:numId="29" w16cid:durableId="1267735362">
    <w:abstractNumId w:val="18"/>
  </w:num>
  <w:num w:numId="30" w16cid:durableId="418909523">
    <w:abstractNumId w:val="48"/>
  </w:num>
  <w:num w:numId="31" w16cid:durableId="1478912880">
    <w:abstractNumId w:val="36"/>
  </w:num>
  <w:num w:numId="32" w16cid:durableId="1746535719">
    <w:abstractNumId w:val="54"/>
  </w:num>
  <w:num w:numId="33" w16cid:durableId="1006908990">
    <w:abstractNumId w:val="46"/>
  </w:num>
  <w:num w:numId="34" w16cid:durableId="757292773">
    <w:abstractNumId w:val="24"/>
  </w:num>
  <w:num w:numId="35" w16cid:durableId="1854802857">
    <w:abstractNumId w:val="39"/>
  </w:num>
  <w:num w:numId="36" w16cid:durableId="415589496">
    <w:abstractNumId w:val="56"/>
  </w:num>
  <w:num w:numId="37" w16cid:durableId="640960527">
    <w:abstractNumId w:val="17"/>
  </w:num>
  <w:num w:numId="38" w16cid:durableId="168493317">
    <w:abstractNumId w:val="25"/>
  </w:num>
  <w:num w:numId="39" w16cid:durableId="1332417432">
    <w:abstractNumId w:val="37"/>
  </w:num>
  <w:num w:numId="40" w16cid:durableId="1504279951">
    <w:abstractNumId w:val="53"/>
  </w:num>
  <w:num w:numId="41" w16cid:durableId="1457992091">
    <w:abstractNumId w:val="43"/>
  </w:num>
  <w:num w:numId="42" w16cid:durableId="979698250">
    <w:abstractNumId w:val="31"/>
  </w:num>
  <w:num w:numId="43" w16cid:durableId="809790688">
    <w:abstractNumId w:val="58"/>
  </w:num>
  <w:num w:numId="44" w16cid:durableId="327178834">
    <w:abstractNumId w:val="15"/>
  </w:num>
  <w:num w:numId="45" w16cid:durableId="1898322260">
    <w:abstractNumId w:val="12"/>
  </w:num>
  <w:num w:numId="46" w16cid:durableId="782576357">
    <w:abstractNumId w:val="35"/>
  </w:num>
  <w:num w:numId="47" w16cid:durableId="980885899">
    <w:abstractNumId w:val="34"/>
  </w:num>
  <w:num w:numId="48" w16cid:durableId="1703555153">
    <w:abstractNumId w:val="38"/>
  </w:num>
  <w:num w:numId="49" w16cid:durableId="1053308011">
    <w:abstractNumId w:val="45"/>
  </w:num>
  <w:num w:numId="50" w16cid:durableId="1618415738">
    <w:abstractNumId w:val="26"/>
  </w:num>
  <w:num w:numId="51" w16cid:durableId="1404792781">
    <w:abstractNumId w:val="42"/>
  </w:num>
  <w:num w:numId="52" w16cid:durableId="2102530157">
    <w:abstractNumId w:val="51"/>
  </w:num>
  <w:num w:numId="53" w16cid:durableId="1697467238">
    <w:abstractNumId w:val="49"/>
  </w:num>
  <w:num w:numId="54" w16cid:durableId="1786347040">
    <w:abstractNumId w:val="20"/>
  </w:num>
  <w:num w:numId="55" w16cid:durableId="1636793417">
    <w:abstractNumId w:val="47"/>
  </w:num>
  <w:num w:numId="56" w16cid:durableId="543643306">
    <w:abstractNumId w:val="33"/>
  </w:num>
  <w:num w:numId="57" w16cid:durableId="667363762">
    <w:abstractNumId w:val="10"/>
  </w:num>
  <w:num w:numId="58" w16cid:durableId="1650283604">
    <w:abstractNumId w:val="32"/>
  </w:num>
  <w:num w:numId="59" w16cid:durableId="1619019791">
    <w:abstractNumId w:val="4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1E"/>
    <w:rsid w:val="00011C1A"/>
    <w:rsid w:val="00013A6D"/>
    <w:rsid w:val="000239A3"/>
    <w:rsid w:val="00023AFE"/>
    <w:rsid w:val="000521D9"/>
    <w:rsid w:val="00052278"/>
    <w:rsid w:val="00062940"/>
    <w:rsid w:val="000768B1"/>
    <w:rsid w:val="000949F2"/>
    <w:rsid w:val="000A3D9B"/>
    <w:rsid w:val="000A4900"/>
    <w:rsid w:val="000B7EB8"/>
    <w:rsid w:val="000D0EF4"/>
    <w:rsid w:val="000D4642"/>
    <w:rsid w:val="000D539D"/>
    <w:rsid w:val="0010713F"/>
    <w:rsid w:val="00116273"/>
    <w:rsid w:val="00152549"/>
    <w:rsid w:val="0019084C"/>
    <w:rsid w:val="001A5F60"/>
    <w:rsid w:val="00203F9C"/>
    <w:rsid w:val="00205BC2"/>
    <w:rsid w:val="0022118A"/>
    <w:rsid w:val="002251B6"/>
    <w:rsid w:val="0029114A"/>
    <w:rsid w:val="002C55A9"/>
    <w:rsid w:val="002C79E6"/>
    <w:rsid w:val="002F3AE9"/>
    <w:rsid w:val="00304D42"/>
    <w:rsid w:val="0032521E"/>
    <w:rsid w:val="00353E9A"/>
    <w:rsid w:val="003804CC"/>
    <w:rsid w:val="003D3C73"/>
    <w:rsid w:val="003E7079"/>
    <w:rsid w:val="00400539"/>
    <w:rsid w:val="00407512"/>
    <w:rsid w:val="00425E81"/>
    <w:rsid w:val="0044114E"/>
    <w:rsid w:val="00477D14"/>
    <w:rsid w:val="00490314"/>
    <w:rsid w:val="00490B1D"/>
    <w:rsid w:val="004B4820"/>
    <w:rsid w:val="004B488A"/>
    <w:rsid w:val="0051690F"/>
    <w:rsid w:val="0057392D"/>
    <w:rsid w:val="00597D72"/>
    <w:rsid w:val="005A29D4"/>
    <w:rsid w:val="005B5C82"/>
    <w:rsid w:val="005C199E"/>
    <w:rsid w:val="005E7FB8"/>
    <w:rsid w:val="0060232C"/>
    <w:rsid w:val="00617960"/>
    <w:rsid w:val="006308A9"/>
    <w:rsid w:val="00630D30"/>
    <w:rsid w:val="006405A4"/>
    <w:rsid w:val="00640A4F"/>
    <w:rsid w:val="00654D5B"/>
    <w:rsid w:val="006554B7"/>
    <w:rsid w:val="00664C1A"/>
    <w:rsid w:val="006743EB"/>
    <w:rsid w:val="006A3871"/>
    <w:rsid w:val="006E1CDA"/>
    <w:rsid w:val="006F28E4"/>
    <w:rsid w:val="006F4A65"/>
    <w:rsid w:val="0074679F"/>
    <w:rsid w:val="007545AE"/>
    <w:rsid w:val="00794B1D"/>
    <w:rsid w:val="007D0343"/>
    <w:rsid w:val="007F7A86"/>
    <w:rsid w:val="008006AA"/>
    <w:rsid w:val="008278C3"/>
    <w:rsid w:val="0084150B"/>
    <w:rsid w:val="00852C92"/>
    <w:rsid w:val="00865239"/>
    <w:rsid w:val="0087407D"/>
    <w:rsid w:val="0088159F"/>
    <w:rsid w:val="008B0D3A"/>
    <w:rsid w:val="008D08C6"/>
    <w:rsid w:val="00912200"/>
    <w:rsid w:val="009166F5"/>
    <w:rsid w:val="00944295"/>
    <w:rsid w:val="00953EFC"/>
    <w:rsid w:val="00960441"/>
    <w:rsid w:val="00970BC8"/>
    <w:rsid w:val="00987FE9"/>
    <w:rsid w:val="009A01B1"/>
    <w:rsid w:val="009D2D44"/>
    <w:rsid w:val="009D5318"/>
    <w:rsid w:val="00A04CA7"/>
    <w:rsid w:val="00A24448"/>
    <w:rsid w:val="00A417C1"/>
    <w:rsid w:val="00A70C20"/>
    <w:rsid w:val="00A9496C"/>
    <w:rsid w:val="00AA622E"/>
    <w:rsid w:val="00AB18E2"/>
    <w:rsid w:val="00AD26EF"/>
    <w:rsid w:val="00B123C6"/>
    <w:rsid w:val="00B23BF2"/>
    <w:rsid w:val="00B336EE"/>
    <w:rsid w:val="00B35DE2"/>
    <w:rsid w:val="00B40CB3"/>
    <w:rsid w:val="00B47E37"/>
    <w:rsid w:val="00B75310"/>
    <w:rsid w:val="00B863FB"/>
    <w:rsid w:val="00B86440"/>
    <w:rsid w:val="00BB2D6F"/>
    <w:rsid w:val="00BC17BE"/>
    <w:rsid w:val="00C00F8F"/>
    <w:rsid w:val="00C03068"/>
    <w:rsid w:val="00C0374C"/>
    <w:rsid w:val="00C04AD4"/>
    <w:rsid w:val="00C509E0"/>
    <w:rsid w:val="00C50BF4"/>
    <w:rsid w:val="00C966AF"/>
    <w:rsid w:val="00CE323C"/>
    <w:rsid w:val="00D212FE"/>
    <w:rsid w:val="00D31054"/>
    <w:rsid w:val="00D3628B"/>
    <w:rsid w:val="00D42AE5"/>
    <w:rsid w:val="00D620FD"/>
    <w:rsid w:val="00D87705"/>
    <w:rsid w:val="00D91044"/>
    <w:rsid w:val="00D92F14"/>
    <w:rsid w:val="00DC50F0"/>
    <w:rsid w:val="00DC62B2"/>
    <w:rsid w:val="00DF37E1"/>
    <w:rsid w:val="00DF7FE9"/>
    <w:rsid w:val="00E2508C"/>
    <w:rsid w:val="00E50848"/>
    <w:rsid w:val="00E661E8"/>
    <w:rsid w:val="00E67454"/>
    <w:rsid w:val="00E82EB4"/>
    <w:rsid w:val="00ED28A1"/>
    <w:rsid w:val="00ED57D1"/>
    <w:rsid w:val="00EF55C5"/>
    <w:rsid w:val="00F16019"/>
    <w:rsid w:val="00F357F0"/>
    <w:rsid w:val="00F6242A"/>
    <w:rsid w:val="00F71290"/>
    <w:rsid w:val="00F82240"/>
    <w:rsid w:val="00F963D7"/>
    <w:rsid w:val="00FB5AD9"/>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F9718"/>
  <w15:chartTrackingRefBased/>
  <w15:docId w15:val="{51E54066-53A5-4762-8149-B4132F19B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3628B"/>
    <w:rPr>
      <w:color w:val="605E5C"/>
      <w:shd w:val="clear" w:color="auto" w:fill="E1DFDD"/>
    </w:rPr>
  </w:style>
  <w:style w:type="character" w:styleId="HTMLCode">
    <w:name w:val="HTML Code"/>
    <w:basedOn w:val="DefaultParagraphFont"/>
    <w:uiPriority w:val="99"/>
    <w:semiHidden/>
    <w:unhideWhenUsed/>
    <w:rsid w:val="00987FE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743EB"/>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kaggle.com/datasets/adilshamim8/student-performance-and-learning-style"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ndu\AppData\Roaming\Microsoft\Templates\AP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APA style paper</Template>
  <TotalTime>371</TotalTime>
  <Pages>8</Pages>
  <Words>869</Words>
  <Characters>5714</Characters>
  <Application>Microsoft Office Word</Application>
  <DocSecurity>0</DocSecurity>
  <Lines>190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Abhaya Suraj Chitti</dc:creator>
  <cp:keywords/>
  <dc:description/>
  <cp:lastModifiedBy>Lasya Priya Konduru</cp:lastModifiedBy>
  <cp:revision>100</cp:revision>
  <dcterms:created xsi:type="dcterms:W3CDTF">2025-08-30T06:05:00Z</dcterms:created>
  <dcterms:modified xsi:type="dcterms:W3CDTF">2025-10-28T02:44:00Z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3eb59995-1ab7-435c-be67-212cd3ed1965</vt:lpwstr>
  </property>
</Properties>
</file>